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theme="minorHAns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bCs w:val="0"/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A6050C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 w:rsidP="00A6050C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A6050C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A6050C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A6050C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A6050C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A6050C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A6050C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A6050C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A6050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A6050C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A6050C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A6050C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A6050C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86D181B" w:rsidR="003045BD" w:rsidRPr="009D4E4B" w:rsidRDefault="003045BD" w:rsidP="00A6050C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2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Machine Learning Model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1B1F4DAA" w:rsidR="003045BD" w:rsidRPr="009D4E4B" w:rsidRDefault="00AB53AF" w:rsidP="00A6050C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438AA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13</w:t>
                </w:r>
              </w:p>
            </w:tc>
          </w:tr>
          <w:tr w:rsidR="003045BD" w:rsidRPr="009D4E4B" w14:paraId="61E3E2D0" w14:textId="77777777" w:rsidTr="00A6050C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A6050C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A6050C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A6050C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A6050C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A6050C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A6050C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A6050C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 w:rsidP="00A6050C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A6050C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A6050C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على الطلبة </w:t>
                </w:r>
                <w:proofErr w:type="spellStart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الإلتزام</w:t>
                </w:r>
                <w:proofErr w:type="spellEnd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A6050C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A6050C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A6050C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5345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</w:tblGrid>
          <w:tr w:rsidR="00761750" w:rsidRPr="009D4E4B" w14:paraId="56F33B9F" w14:textId="77777777" w:rsidTr="00761750">
            <w:trPr>
              <w:trHeight w:val="469"/>
            </w:trPr>
            <w:tc>
              <w:tcPr>
                <w:tcW w:w="1790" w:type="dxa"/>
              </w:tcPr>
              <w:p w14:paraId="6D266C9C" w14:textId="77777777" w:rsidR="00761750" w:rsidRPr="009D4E4B" w:rsidRDefault="00761750" w:rsidP="00A6050C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14:paraId="7621A08B" w14:textId="11C87F6F" w:rsidR="00761750" w:rsidRPr="009D4E4B" w:rsidRDefault="00312EB3" w:rsidP="00A6050C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494585</w:t>
                </w:r>
              </w:p>
            </w:tc>
            <w:tc>
              <w:tcPr>
                <w:tcW w:w="1883" w:type="dxa"/>
              </w:tcPr>
              <w:p w14:paraId="0318E8B7" w14:textId="5DEBD9D5" w:rsidR="00761750" w:rsidRPr="009D4E4B" w:rsidRDefault="00312EB3" w:rsidP="00A6050C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4461E9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H00534307</w:t>
                </w:r>
              </w:p>
            </w:tc>
          </w:tr>
          <w:tr w:rsidR="00312EB3" w:rsidRPr="009D4E4B" w14:paraId="2B7D6162" w14:textId="77777777" w:rsidTr="00761750">
            <w:trPr>
              <w:trHeight w:val="863"/>
            </w:trPr>
            <w:tc>
              <w:tcPr>
                <w:tcW w:w="1790" w:type="dxa"/>
              </w:tcPr>
              <w:p w14:paraId="4C43272A" w14:textId="77777777" w:rsidR="00312EB3" w:rsidRPr="009D4E4B" w:rsidRDefault="00312EB3" w:rsidP="00312EB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14:paraId="47425F62" w14:textId="09E9F990" w:rsidR="00312EB3" w:rsidRPr="009D4E4B" w:rsidRDefault="00312EB3" w:rsidP="00312EB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proofErr w:type="spellStart"/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S</w:t>
                </w:r>
                <w:r>
                  <w:rPr>
                    <w:rFonts w:eastAsia="Microsoft GothicNeo" w:cstheme="minorHAnsi"/>
                    <w:sz w:val="20"/>
                    <w:szCs w:val="20"/>
                  </w:rPr>
                  <w:t>haikha</w:t>
                </w:r>
                <w:proofErr w:type="spellEnd"/>
                <w:r>
                  <w:rPr>
                    <w:rFonts w:eastAsia="Microsoft GothicNeo" w:cstheme="minorHAnsi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eastAsia="Microsoft GothicNeo" w:cstheme="minorHAnsi"/>
                    <w:sz w:val="20"/>
                    <w:szCs w:val="20"/>
                  </w:rPr>
                  <w:t>ahemd</w:t>
                </w:r>
                <w:proofErr w:type="spellEnd"/>
              </w:p>
            </w:tc>
            <w:tc>
              <w:tcPr>
                <w:tcW w:w="1883" w:type="dxa"/>
              </w:tcPr>
              <w:p w14:paraId="5852065F" w14:textId="7A951567" w:rsidR="00312EB3" w:rsidRPr="009D4E4B" w:rsidRDefault="00312EB3" w:rsidP="00312EB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 w:rsidRPr="004461E9">
                  <w:rPr>
                    <w:rFonts w:eastAsia="Microsoft GothicNeo" w:cstheme="minorHAnsi"/>
                    <w:sz w:val="20"/>
                    <w:szCs w:val="20"/>
                  </w:rPr>
                  <w:t>Maitha Salem</w:t>
                </w:r>
              </w:p>
            </w:tc>
          </w:tr>
          <w:tr w:rsidR="00312EB3" w:rsidRPr="009D4E4B" w14:paraId="33A0CD7F" w14:textId="77777777" w:rsidTr="00761750">
            <w:trPr>
              <w:trHeight w:val="469"/>
            </w:trPr>
            <w:tc>
              <w:tcPr>
                <w:tcW w:w="1790" w:type="dxa"/>
              </w:tcPr>
              <w:p w14:paraId="040DC911" w14:textId="77777777" w:rsidR="00312EB3" w:rsidRPr="009D4E4B" w:rsidRDefault="00312EB3" w:rsidP="00312EB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55765BB2" w:rsidR="00312EB3" w:rsidRPr="009D4E4B" w:rsidRDefault="00312EB3" w:rsidP="00312EB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noProof/>
                    <w:color w:val="BB28BB" w:themeColor="accent5"/>
                    <w:sz w:val="20"/>
                    <w:szCs w:val="20"/>
                  </w:rPr>
                  <mc:AlternateContent>
                    <mc:Choice Requires="aink">
                      <w:drawing>
                        <wp:anchor distT="0" distB="0" distL="114300" distR="114300" simplePos="0" relativeHeight="251661312" behindDoc="0" locked="0" layoutInCell="1" allowOverlap="1" wp14:anchorId="5D87DEB2" wp14:editId="682769C6">
                          <wp:simplePos x="0" y="0"/>
                          <wp:positionH relativeFrom="column">
                            <wp:posOffset>154305</wp:posOffset>
                          </wp:positionH>
                          <wp:positionV relativeFrom="paragraph">
                            <wp:posOffset>57785</wp:posOffset>
                          </wp:positionV>
                          <wp:extent cx="408520" cy="325755"/>
                          <wp:effectExtent l="0" t="25400" r="0" b="42545"/>
                          <wp:wrapNone/>
                          <wp:docPr id="1648956852" name="Ink 3"/>
                          <wp:cNvGraphicFramePr/>
                          <a:graphic xmlns:a="http://schemas.openxmlformats.org/drawingml/2006/main">
                            <a:graphicData uri="http://schemas.microsoft.com/office/word/2010/wordprocessingInk">
                              <w14:contentPart bwMode="auto" r:id="rId10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408520" cy="325755"/>
                                </w14:xfrm>
                              </w14:contentPart>
                            </a:graphicData>
                          </a:graphic>
                        </wp:anchor>
                      </w:drawing>
                    </mc:Choice>
                    <mc:Fallback xmlns:w16du="http://schemas.microsoft.com/office/word/2023/wordml/word16du" xmlns:w16sdtfl="http://schemas.microsoft.com/office/word/2024/wordml/sdtformatlock">
                      <w:drawing>
                        <wp:anchor distT="0" distB="0" distL="114300" distR="114300" simplePos="0" relativeHeight="251661312" behindDoc="0" locked="0" layoutInCell="1" allowOverlap="1" wp14:anchorId="5D87DEB2" wp14:editId="682769C6">
                          <wp:simplePos x="0" y="0"/>
                          <wp:positionH relativeFrom="column">
                            <wp:posOffset>154305</wp:posOffset>
                          </wp:positionH>
                          <wp:positionV relativeFrom="paragraph">
                            <wp:posOffset>57785</wp:posOffset>
                          </wp:positionV>
                          <wp:extent cx="408520" cy="325755"/>
                          <wp:effectExtent l="0" t="25400" r="0" b="42545"/>
                          <wp:wrapNone/>
                          <wp:docPr id="1648956852" name="Ink 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48956852" name="Ink 3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4153" cy="5411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tcW w:w="1883" w:type="dxa"/>
              </w:tcPr>
              <w:p w14:paraId="071642C6" w14:textId="77064700" w:rsidR="00312EB3" w:rsidRPr="009D4E4B" w:rsidRDefault="00311A04" w:rsidP="00312EB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noProof/>
                    <w:color w:val="BB28BB" w:themeColor="accent5"/>
                    <w:sz w:val="20"/>
                    <w:szCs w:val="20"/>
                  </w:rPr>
                  <mc:AlternateContent>
                    <mc:Choice Requires="wpi">
                      <w:drawing>
                        <wp:anchor distT="0" distB="0" distL="114300" distR="114300" simplePos="0" relativeHeight="251662336" behindDoc="0" locked="0" layoutInCell="1" allowOverlap="1" wp14:anchorId="46DED46B" wp14:editId="365FFAAF">
                          <wp:simplePos x="0" y="0"/>
                          <wp:positionH relativeFrom="column">
                            <wp:posOffset>204644</wp:posOffset>
                          </wp:positionH>
                          <wp:positionV relativeFrom="paragraph">
                            <wp:posOffset>-36734</wp:posOffset>
                          </wp:positionV>
                          <wp:extent cx="826920" cy="242640"/>
                          <wp:effectExtent l="38100" t="38100" r="11430" b="43180"/>
                          <wp:wrapNone/>
                          <wp:docPr id="1283802877" name="Ink 3"/>
                          <wp:cNvGraphicFramePr/>
                          <a:graphic xmlns:a="http://schemas.openxmlformats.org/drawingml/2006/main">
                            <a:graphicData uri="http://schemas.microsoft.com/office/word/2010/wordprocessingInk">
                              <w14:contentPart bwMode="auto" r:id="rId12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826920" cy="242640"/>
                                </w14:xfrm>
                              </w14:contentPart>
                            </a:graphicData>
                          </a:graphic>
                        </wp:anchor>
                      </w:drawing>
                    </mc:Choice>
                    <mc:Fallback xmlns:w16du="http://schemas.microsoft.com/office/word/2023/wordml/word16du" xmlns:w16sdtfl="http://schemas.microsoft.com/office/word/2024/wordml/sdtformatlock">
                      <w:pict>
                        <v:shapetype w14:anchorId="50F75618"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nk 3" o:spid="_x0000_s1026" type="#_x0000_t75" style="position:absolute;margin-left:15.75pt;margin-top:-3.25pt;width:65.8pt;height:1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">
                          <v:imagedata r:id="rId13" o:title=""/>
                        </v:shape>
                      </w:pict>
                    </mc:Fallback>
                  </mc:AlternateContent>
                </w:r>
              </w:p>
            </w:tc>
          </w:tr>
        </w:tbl>
        <w:p w14:paraId="3AF83E6E" w14:textId="77777777" w:rsidR="003045BD" w:rsidRPr="009D4E4B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>Chatbot (</w:t>
          </w:r>
          <w:proofErr w:type="gramStart"/>
          <w:r w:rsidRPr="009D4E4B">
            <w:rPr>
              <w:rFonts w:eastAsia="Microsoft GothicNeo" w:cstheme="minorHAnsi"/>
              <w:b/>
              <w:color w:val="FF0000"/>
            </w:rPr>
            <w:t>e.g.</w:t>
          </w:r>
          <w:proofErr w:type="gramEnd"/>
          <w:r w:rsidRPr="009D4E4B">
            <w:rPr>
              <w:rFonts w:eastAsia="Microsoft GothicNeo" w:cstheme="minorHAnsi"/>
              <w:b/>
              <w:color w:val="FF0000"/>
            </w:rPr>
            <w:t xml:space="preserve"> </w:t>
          </w:r>
          <w:proofErr w:type="spellStart"/>
          <w:r w:rsidRPr="009D4E4B">
            <w:rPr>
              <w:rFonts w:eastAsia="Microsoft GothicNeo" w:cstheme="minorHAnsi"/>
              <w:b/>
              <w:color w:val="FF0000"/>
            </w:rPr>
            <w:t>ChatGPT</w:t>
          </w:r>
          <w:proofErr w:type="spellEnd"/>
          <w:r w:rsidRPr="009D4E4B">
            <w:rPr>
              <w:rFonts w:eastAsia="Microsoft GothicNeo" w:cstheme="minorHAnsi"/>
              <w:b/>
              <w:color w:val="FF0000"/>
            </w:rPr>
            <w:t xml:space="preserve">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</w:t>
          </w:r>
          <w:proofErr w:type="spellStart"/>
          <w:r w:rsidRPr="009D4E4B">
            <w:rPr>
              <w:rFonts w:eastAsia="Microsoft GothicNeo" w:cstheme="minorHAnsi"/>
              <w:b/>
            </w:rPr>
            <w:t>ChatGPT</w:t>
          </w:r>
          <w:proofErr w:type="spellEnd"/>
          <w:r w:rsidRPr="009D4E4B">
            <w:rPr>
              <w:rFonts w:eastAsia="Microsoft GothicNeo" w:cstheme="minorHAnsi"/>
              <w:b/>
            </w:rPr>
            <w:t xml:space="preserve">.   </w:t>
          </w:r>
        </w:p>
        <w:p w14:paraId="44FBEF83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3840D1">
            <w:rPr>
              <w:rFonts w:eastAsia="Microsoft GothicNeo" w:cstheme="minorHAnsi"/>
              <w:b/>
              <w:color w:val="FF0000"/>
            </w:rPr>
            <w:t>Instructions</w:t>
          </w:r>
        </w:p>
        <w:p w14:paraId="5A93E1CC" w14:textId="77777777" w:rsidR="003840D1" w:rsidRDefault="003840D1" w:rsidP="003840D1"/>
        <w:p w14:paraId="23723102" w14:textId="74A4A604" w:rsidR="003045BD" w:rsidRPr="00406F08" w:rsidRDefault="003840D1" w:rsidP="003045BD">
          <w:r>
            <w:t xml:space="preserve">Remove instructions and hints </w:t>
          </w:r>
          <w:r w:rsidR="00F75F9B">
            <w:t xml:space="preserve">from </w:t>
          </w:r>
          <w:r w:rsidR="00406F08">
            <w:t xml:space="preserve">the template before submitting the final report to </w:t>
          </w:r>
          <w:proofErr w:type="spellStart"/>
          <w:r w:rsidR="00406F08">
            <w:t>BBLearn</w:t>
          </w:r>
          <w:proofErr w:type="spellEnd"/>
          <w:r w:rsidR="00406F08">
            <w:t>.</w:t>
          </w:r>
          <w:r w:rsidR="00F56632" w:rsidRPr="003840D1">
            <w:br w:type="page"/>
          </w:r>
        </w:p>
      </w:sdtContent>
    </w:sdt>
    <w:p w14:paraId="0F2992B1" w14:textId="0417E771" w:rsidR="009936E3" w:rsidRPr="00356C86" w:rsidRDefault="009936E3" w:rsidP="007B3CD0">
      <w:pPr>
        <w:pStyle w:val="Heading2"/>
        <w:rPr>
          <w:color w:val="EE0000"/>
        </w:rPr>
      </w:pPr>
      <w:r w:rsidRPr="00356C86">
        <w:rPr>
          <w:color w:val="EE0000"/>
        </w:rPr>
        <w:lastRenderedPageBreak/>
        <w:t>CLO</w:t>
      </w:r>
      <w:r w:rsidR="00652875">
        <w:rPr>
          <w:color w:val="EE0000"/>
        </w:rPr>
        <w:t>3</w:t>
      </w:r>
      <w:r w:rsidRPr="00356C86">
        <w:rPr>
          <w:color w:val="EE0000"/>
        </w:rPr>
        <w:t xml:space="preserve">: </w:t>
      </w:r>
      <w:r w:rsidR="00652875">
        <w:rPr>
          <w:color w:val="EE0000"/>
        </w:rPr>
        <w:t>Machine Learning Model</w:t>
      </w:r>
      <w:r w:rsidR="004417BB" w:rsidRPr="00356C86">
        <w:rPr>
          <w:color w:val="EE0000"/>
        </w:rPr>
        <w:t xml:space="preserve"> (</w:t>
      </w:r>
      <w:r w:rsidR="001E37A9">
        <w:rPr>
          <w:color w:val="EE0000"/>
        </w:rPr>
        <w:t>2</w:t>
      </w:r>
      <w:r w:rsidR="004417BB" w:rsidRPr="00356C86">
        <w:rPr>
          <w:color w:val="EE0000"/>
        </w:rPr>
        <w:t>5</w:t>
      </w:r>
      <w:r w:rsidR="00AB3499" w:rsidRPr="00356C86">
        <w:rPr>
          <w:color w:val="EE0000"/>
        </w:rPr>
        <w:t xml:space="preserve"> Points</w:t>
      </w:r>
      <w:r w:rsidR="004417BB" w:rsidRPr="00356C86">
        <w:rPr>
          <w:color w:val="EE0000"/>
        </w:rPr>
        <w:t>)</w:t>
      </w:r>
    </w:p>
    <w:p w14:paraId="1FBDCE1C" w14:textId="77777777" w:rsidR="00356C86" w:rsidRPr="00356C86" w:rsidRDefault="00356C86" w:rsidP="00356C86"/>
    <w:p w14:paraId="6BA02031" w14:textId="502FF7C8" w:rsidR="00232FB5" w:rsidRPr="00A6050C" w:rsidRDefault="00232FB5" w:rsidP="00232FB5">
      <w:pPr>
        <w:pStyle w:val="Heading1"/>
        <w:rPr>
          <w:rStyle w:val="SubtleEmphasis"/>
          <w:rFonts w:asciiTheme="minorHAnsi" w:hAnsiTheme="minorHAnsi" w:cstheme="minorHAnsi"/>
          <w:iCs/>
        </w:rPr>
      </w:pPr>
      <w:proofErr w:type="gramStart"/>
      <w:r w:rsidRPr="00A6050C">
        <w:rPr>
          <w:rStyle w:val="SubtleEmphasis"/>
          <w:rFonts w:asciiTheme="minorHAnsi" w:hAnsiTheme="minorHAnsi" w:cstheme="minorHAnsi"/>
          <w:iCs/>
        </w:rPr>
        <w:t>Preprocessing</w:t>
      </w:r>
      <w:r w:rsidR="006D35D2" w:rsidRPr="00A6050C">
        <w:rPr>
          <w:rStyle w:val="SubtleEmphasis"/>
          <w:rFonts w:asciiTheme="minorHAnsi" w:hAnsiTheme="minorHAnsi" w:cstheme="minorHAnsi"/>
          <w:iCs/>
        </w:rPr>
        <w:t>(</w:t>
      </w:r>
      <w:proofErr w:type="gramEnd"/>
      <w:r w:rsidR="006D35D2" w:rsidRPr="00A6050C">
        <w:rPr>
          <w:rStyle w:val="SubtleEmphasis"/>
          <w:rFonts w:asciiTheme="minorHAnsi" w:hAnsiTheme="minorHAnsi" w:cstheme="minorHAnsi"/>
          <w:iCs/>
        </w:rPr>
        <w:t>5 Points</w:t>
      </w:r>
      <w:r w:rsidR="006E2089" w:rsidRPr="00A6050C">
        <w:rPr>
          <w:rStyle w:val="SubtleEmphasis"/>
          <w:rFonts w:asciiTheme="minorHAnsi" w:hAnsiTheme="minorHAnsi" w:cstheme="minorHAnsi"/>
          <w:iCs/>
        </w:rPr>
        <w:t>)</w:t>
      </w:r>
    </w:p>
    <w:p w14:paraId="78FFE5CB" w14:textId="77777777" w:rsidR="00232FB5" w:rsidRPr="00A6050C" w:rsidRDefault="00232FB5" w:rsidP="00232FB5">
      <w:pPr>
        <w:rPr>
          <w:rFonts w:cstheme="minorHAnsi"/>
        </w:rPr>
      </w:pPr>
    </w:p>
    <w:p w14:paraId="0C1F8F77" w14:textId="556A6BFC" w:rsidR="00232FB5" w:rsidRPr="00A6050C" w:rsidRDefault="00232FB5" w:rsidP="00232FB5">
      <w:pPr>
        <w:pStyle w:val="HintText"/>
        <w:rPr>
          <w:rFonts w:eastAsiaTheme="majorEastAsia"/>
          <w:color w:val="001A74" w:themeColor="accent1" w:themeShade="BF"/>
          <w:sz w:val="26"/>
          <w:szCs w:val="26"/>
          <w:highlight w:val="green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>Data Collection</w:t>
      </w:r>
      <w:r w:rsidR="00DF4214" w:rsidRPr="00A6050C">
        <w:rPr>
          <w:rFonts w:eastAsiaTheme="majorEastAsia"/>
          <w:color w:val="001A74" w:themeColor="accent1" w:themeShade="BF"/>
          <w:sz w:val="26"/>
          <w:szCs w:val="26"/>
          <w:highlight w:val="green"/>
        </w:rPr>
        <w:t xml:space="preserve"> </w:t>
      </w:r>
      <w:r w:rsidR="00DF4214" w:rsidRPr="00A6050C">
        <w:rPr>
          <w:rFonts w:eastAsiaTheme="majorEastAsia"/>
          <w:color w:val="001A74" w:themeColor="accent1" w:themeShade="BF"/>
          <w:sz w:val="26"/>
          <w:szCs w:val="26"/>
        </w:rPr>
        <w:t>(1 Point)</w:t>
      </w:r>
    </w:p>
    <w:p w14:paraId="31CF7F4E" w14:textId="0A0F46F8" w:rsidR="00232FB5" w:rsidRPr="00A6050C" w:rsidRDefault="00232FB5" w:rsidP="00232FB5">
      <w:pPr>
        <w:pStyle w:val="HintText"/>
      </w:pPr>
      <w:r w:rsidRPr="00A6050C">
        <w:rPr>
          <w:highlight w:val="green"/>
        </w:rPr>
        <w:t xml:space="preserve">&lt;&lt; </w:t>
      </w:r>
      <w:r w:rsidRPr="00A6050C">
        <w:rPr>
          <w:iCs/>
          <w:highlight w:val="green"/>
        </w:rPr>
        <w:t>Which Python libraries can be used to read data from CSV or Excel files? How will you identify and separate the dependent and independent variables from the dataset? </w:t>
      </w:r>
      <w:r w:rsidRPr="00A6050C">
        <w:rPr>
          <w:highlight w:val="green"/>
        </w:rPr>
        <w:t>&gt;&gt;</w:t>
      </w:r>
    </w:p>
    <w:p w14:paraId="0B67A40D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In this project, we used </w:t>
      </w:r>
      <w:r w:rsidRPr="00A6050C">
        <w:rPr>
          <w:rStyle w:val="Strong"/>
          <w:rFonts w:asciiTheme="minorHAnsi" w:hAnsiTheme="minorHAnsi" w:cstheme="minorHAnsi"/>
        </w:rPr>
        <w:t>Python libraries</w:t>
      </w:r>
      <w:r w:rsidRPr="00A6050C">
        <w:rPr>
          <w:rFonts w:asciiTheme="minorHAnsi" w:hAnsiTheme="minorHAnsi" w:cstheme="minorHAnsi"/>
        </w:rPr>
        <w:t xml:space="preserve"> to load and analyze the dataset.</w:t>
      </w:r>
    </w:p>
    <w:p w14:paraId="220D351B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The main libraries used for reading the dataset were:</w:t>
      </w:r>
    </w:p>
    <w:p w14:paraId="6FBB10FE" w14:textId="77777777" w:rsidR="00CE473B" w:rsidRPr="00A6050C" w:rsidRDefault="00CE473B" w:rsidP="00CE47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Pandas</w:t>
      </w:r>
      <w:r w:rsidRPr="00A6050C">
        <w:rPr>
          <w:rFonts w:asciiTheme="minorHAnsi" w:hAnsiTheme="minorHAnsi" w:cstheme="minorHAnsi"/>
        </w:rPr>
        <w:t xml:space="preserve"> – used to read and manipulate </w:t>
      </w:r>
      <w:proofErr w:type="gramStart"/>
      <w:r w:rsidRPr="00A6050C">
        <w:rPr>
          <w:rFonts w:asciiTheme="minorHAnsi" w:hAnsiTheme="minorHAnsi" w:cstheme="minorHAnsi"/>
        </w:rPr>
        <w:t>datasets</w:t>
      </w:r>
      <w:proofErr w:type="gramEnd"/>
    </w:p>
    <w:p w14:paraId="7687C559" w14:textId="77777777" w:rsidR="00CE473B" w:rsidRPr="00A6050C" w:rsidRDefault="00CE473B" w:rsidP="00CE47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NumPy</w:t>
      </w:r>
      <w:r w:rsidRPr="00A6050C">
        <w:rPr>
          <w:rFonts w:asciiTheme="minorHAnsi" w:hAnsiTheme="minorHAnsi" w:cstheme="minorHAnsi"/>
        </w:rPr>
        <w:t xml:space="preserve"> – used for numerical </w:t>
      </w:r>
      <w:proofErr w:type="gramStart"/>
      <w:r w:rsidRPr="00A6050C">
        <w:rPr>
          <w:rFonts w:asciiTheme="minorHAnsi" w:hAnsiTheme="minorHAnsi" w:cstheme="minorHAnsi"/>
        </w:rPr>
        <w:t>calculations</w:t>
      </w:r>
      <w:proofErr w:type="gramEnd"/>
    </w:p>
    <w:p w14:paraId="51AAE8E2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Using Pandas, we loaded the dataset file </w:t>
      </w:r>
      <w:r w:rsidRPr="00A6050C">
        <w:rPr>
          <w:rStyle w:val="Strong"/>
          <w:rFonts w:asciiTheme="minorHAnsi" w:hAnsiTheme="minorHAnsi" w:cstheme="minorHAnsi"/>
        </w:rPr>
        <w:t>studentperformancefactors.csv</w:t>
      </w:r>
      <w:r w:rsidRPr="00A6050C">
        <w:rPr>
          <w:rFonts w:asciiTheme="minorHAnsi" w:hAnsiTheme="minorHAnsi" w:cstheme="minorHAnsi"/>
        </w:rPr>
        <w:t>.</w:t>
      </w:r>
    </w:p>
    <w:p w14:paraId="0B3089DD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Pandas provides functions like:</w:t>
      </w:r>
    </w:p>
    <w:p w14:paraId="58B6B787" w14:textId="77777777" w:rsidR="00A6050C" w:rsidRPr="00A6050C" w:rsidRDefault="00CE473B" w:rsidP="00CE473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A6050C">
        <w:rPr>
          <w:rStyle w:val="HTMLCode"/>
          <w:rFonts w:asciiTheme="minorHAnsi" w:hAnsiTheme="minorHAnsi" w:cstheme="minorHAnsi"/>
        </w:rPr>
        <w:t>read_</w:t>
      </w:r>
      <w:proofErr w:type="gramStart"/>
      <w:r w:rsidRPr="00A6050C">
        <w:rPr>
          <w:rStyle w:val="HTMLCode"/>
          <w:rFonts w:asciiTheme="minorHAnsi" w:hAnsiTheme="minorHAnsi" w:cstheme="minorHAnsi"/>
        </w:rPr>
        <w:t>csv</w:t>
      </w:r>
      <w:proofErr w:type="spellEnd"/>
      <w:r w:rsidRPr="00A6050C">
        <w:rPr>
          <w:rStyle w:val="HTMLCode"/>
          <w:rFonts w:asciiTheme="minorHAnsi" w:hAnsiTheme="minorHAnsi" w:cstheme="minorHAnsi"/>
        </w:rPr>
        <w:t>(</w:t>
      </w:r>
      <w:proofErr w:type="gramEnd"/>
      <w:r w:rsidRPr="00A6050C">
        <w:rPr>
          <w:rStyle w:val="HTMLCode"/>
          <w:rFonts w:asciiTheme="minorHAnsi" w:hAnsiTheme="minorHAnsi" w:cstheme="minorHAnsi"/>
        </w:rPr>
        <w:t>)</w:t>
      </w:r>
      <w:r w:rsidRPr="00A6050C">
        <w:rPr>
          <w:rFonts w:asciiTheme="minorHAnsi" w:hAnsiTheme="minorHAnsi" w:cstheme="minorHAnsi"/>
        </w:rPr>
        <w:t xml:space="preserve"> → to read CSV files</w:t>
      </w:r>
    </w:p>
    <w:p w14:paraId="6009C70B" w14:textId="705A713A" w:rsidR="00CE473B" w:rsidRPr="00A6050C" w:rsidRDefault="00CE473B" w:rsidP="00A6050C">
      <w:pPr>
        <w:pStyle w:val="NormalWeb"/>
        <w:ind w:left="360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After loading the dataset, we separated the </w:t>
      </w:r>
      <w:r w:rsidRPr="00A6050C">
        <w:rPr>
          <w:rStyle w:val="Strong"/>
          <w:rFonts w:asciiTheme="minorHAnsi" w:eastAsiaTheme="minorEastAsia" w:hAnsiTheme="minorHAnsi" w:cstheme="minorHAnsi"/>
        </w:rPr>
        <w:t>independent variables (X)</w:t>
      </w:r>
      <w:r w:rsidRPr="00A6050C">
        <w:rPr>
          <w:rFonts w:asciiTheme="minorHAnsi" w:hAnsiTheme="minorHAnsi" w:cstheme="minorHAnsi"/>
        </w:rPr>
        <w:t xml:space="preserve"> and </w:t>
      </w:r>
      <w:r w:rsidRPr="00A6050C">
        <w:rPr>
          <w:rStyle w:val="Strong"/>
          <w:rFonts w:asciiTheme="minorHAnsi" w:eastAsiaTheme="minorEastAsia" w:hAnsiTheme="minorHAnsi" w:cstheme="minorHAnsi"/>
        </w:rPr>
        <w:t>dependent variable (y)</w:t>
      </w:r>
      <w:r w:rsidRPr="00A6050C">
        <w:rPr>
          <w:rFonts w:asciiTheme="minorHAnsi" w:hAnsiTheme="minorHAnsi" w:cstheme="minorHAnsi"/>
        </w:rPr>
        <w:t>.</w:t>
      </w:r>
    </w:p>
    <w:p w14:paraId="7225CCB5" w14:textId="77777777" w:rsidR="00CE473B" w:rsidRPr="00A6050C" w:rsidRDefault="00CE473B" w:rsidP="00CE473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eastAsiaTheme="minorEastAsia" w:hAnsiTheme="minorHAnsi" w:cstheme="minorHAnsi"/>
        </w:rPr>
        <w:t>Independent variables (X)</w:t>
      </w:r>
      <w:r w:rsidRPr="00A6050C">
        <w:rPr>
          <w:rFonts w:asciiTheme="minorHAnsi" w:hAnsiTheme="minorHAnsi" w:cstheme="minorHAnsi"/>
        </w:rPr>
        <w:t xml:space="preserve"> are the input features that influence the result.</w:t>
      </w:r>
    </w:p>
    <w:p w14:paraId="2F2B222F" w14:textId="77777777" w:rsidR="00CE473B" w:rsidRPr="00A6050C" w:rsidRDefault="00CE473B" w:rsidP="00CE473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eastAsiaTheme="minorEastAsia" w:hAnsiTheme="minorHAnsi" w:cstheme="minorHAnsi"/>
        </w:rPr>
        <w:t>Dependent variable (y)</w:t>
      </w:r>
      <w:r w:rsidRPr="00A6050C">
        <w:rPr>
          <w:rFonts w:asciiTheme="minorHAnsi" w:hAnsiTheme="minorHAnsi" w:cstheme="minorHAnsi"/>
        </w:rPr>
        <w:t xml:space="preserve"> is the output that we want to predict.</w:t>
      </w:r>
    </w:p>
    <w:p w14:paraId="24CB243E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In our dataset:</w:t>
      </w:r>
    </w:p>
    <w:p w14:paraId="203A16B9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eastAsiaTheme="minorEastAsia" w:hAnsiTheme="minorHAnsi" w:cstheme="minorHAnsi"/>
        </w:rPr>
        <w:t>Target variable:</w:t>
      </w:r>
    </w:p>
    <w:p w14:paraId="6F867386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Exam_Score</w:t>
      </w:r>
      <w:proofErr w:type="spellEnd"/>
    </w:p>
    <w:p w14:paraId="140ABDFD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eastAsiaTheme="minorEastAsia" w:hAnsiTheme="minorHAnsi" w:cstheme="minorHAnsi"/>
        </w:rPr>
        <w:t>Independent variables:</w:t>
      </w:r>
    </w:p>
    <w:p w14:paraId="7B27525F" w14:textId="7D99866B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Hours_Studied</w:t>
      </w:r>
      <w:proofErr w:type="spellEnd"/>
      <w:r w:rsidRPr="00A6050C">
        <w:rPr>
          <w:rFonts w:asciiTheme="minorHAnsi" w:hAnsiTheme="minorHAnsi" w:cstheme="minorHAnsi"/>
        </w:rPr>
        <w:t xml:space="preserve">, Attendance, </w:t>
      </w:r>
      <w:proofErr w:type="spellStart"/>
      <w:r w:rsidRPr="00A6050C">
        <w:rPr>
          <w:rFonts w:asciiTheme="minorHAnsi" w:hAnsiTheme="minorHAnsi" w:cstheme="minorHAnsi"/>
        </w:rPr>
        <w:t>Motivation_Level</w:t>
      </w:r>
      <w:proofErr w:type="spellEnd"/>
      <w:r w:rsidRPr="00A6050C">
        <w:rPr>
          <w:rFonts w:asciiTheme="minorHAnsi" w:hAnsiTheme="minorHAnsi" w:cstheme="minorHAnsi"/>
        </w:rPr>
        <w:t xml:space="preserve">, </w:t>
      </w:r>
      <w:proofErr w:type="spellStart"/>
      <w:r w:rsidRPr="00A6050C">
        <w:rPr>
          <w:rFonts w:asciiTheme="minorHAnsi" w:hAnsiTheme="minorHAnsi" w:cstheme="minorHAnsi"/>
        </w:rPr>
        <w:t>Sleep_Hours</w:t>
      </w:r>
      <w:proofErr w:type="spellEnd"/>
      <w:r w:rsidRPr="00A6050C">
        <w:rPr>
          <w:rFonts w:asciiTheme="minorHAnsi" w:hAnsiTheme="minorHAnsi" w:cstheme="minorHAnsi"/>
        </w:rPr>
        <w:t>, etc.</w:t>
      </w:r>
    </w:p>
    <w:p w14:paraId="05C6B56E" w14:textId="2A45AF4C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E62BB2B" wp14:editId="164FD4CB">
            <wp:extent cx="5727700" cy="288163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485A" w14:textId="77777777" w:rsidR="00CE473B" w:rsidRPr="00A6050C" w:rsidRDefault="00CE473B" w:rsidP="00232FB5">
      <w:pPr>
        <w:pStyle w:val="HintText"/>
      </w:pPr>
    </w:p>
    <w:p w14:paraId="00539A39" w14:textId="77777777" w:rsidR="00232FB5" w:rsidRPr="00A6050C" w:rsidRDefault="00232FB5" w:rsidP="00232FB5">
      <w:pPr>
        <w:pStyle w:val="HintText"/>
      </w:pPr>
    </w:p>
    <w:p w14:paraId="225029BE" w14:textId="2FD98F14" w:rsidR="00232FB5" w:rsidRPr="00A6050C" w:rsidRDefault="00232FB5" w:rsidP="00232FB5">
      <w:pPr>
        <w:pStyle w:val="HintText"/>
        <w:rPr>
          <w:rFonts w:eastAsiaTheme="majorEastAsia"/>
          <w:color w:val="001A74" w:themeColor="accent1" w:themeShade="BF"/>
          <w:sz w:val="26"/>
          <w:szCs w:val="26"/>
          <w:highlight w:val="green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>Data Cleaning</w:t>
      </w:r>
      <w:r w:rsidR="00DF4214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(1 Point)</w:t>
      </w:r>
      <w:r w:rsidRPr="00A6050C">
        <w:rPr>
          <w:rFonts w:eastAsiaTheme="majorEastAsia"/>
          <w:color w:val="001A74" w:themeColor="accent1" w:themeShade="BF"/>
          <w:sz w:val="26"/>
          <w:szCs w:val="26"/>
          <w:highlight w:val="green"/>
        </w:rPr>
        <w:t xml:space="preserve"> </w:t>
      </w:r>
    </w:p>
    <w:p w14:paraId="785E17DE" w14:textId="28EC3505" w:rsidR="00232FB5" w:rsidRPr="00A6050C" w:rsidRDefault="00232FB5" w:rsidP="00232FB5">
      <w:pPr>
        <w:pStyle w:val="HintText"/>
      </w:pPr>
      <w:r w:rsidRPr="00A6050C">
        <w:rPr>
          <w:highlight w:val="green"/>
        </w:rPr>
        <w:t xml:space="preserve">&lt;&lt; </w:t>
      </w:r>
      <w:r w:rsidRPr="00A6050C">
        <w:rPr>
          <w:iCs/>
          <w:highlight w:val="green"/>
        </w:rPr>
        <w:t>What strategy or strategies did you use to clean your dataset? Provide examples, such as filling missing values with the mean or removing duplicates.</w:t>
      </w:r>
      <w:r w:rsidRPr="00A6050C">
        <w:rPr>
          <w:highlight w:val="green"/>
        </w:rPr>
        <w:t>&gt;&gt;</w:t>
      </w:r>
    </w:p>
    <w:p w14:paraId="08BABA71" w14:textId="47ED6A81" w:rsidR="00CE473B" w:rsidRPr="00A6050C" w:rsidRDefault="00CE473B" w:rsidP="00232FB5">
      <w:pPr>
        <w:pStyle w:val="HintText"/>
      </w:pPr>
    </w:p>
    <w:p w14:paraId="51A4ECAC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Data cleaning is important because real-world datasets may contain:</w:t>
      </w:r>
    </w:p>
    <w:p w14:paraId="3F186D55" w14:textId="77777777" w:rsidR="00CE473B" w:rsidRPr="00A6050C" w:rsidRDefault="00CE473B" w:rsidP="00CE473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Missing values</w:t>
      </w:r>
    </w:p>
    <w:p w14:paraId="27273078" w14:textId="77777777" w:rsidR="00CE473B" w:rsidRPr="00A6050C" w:rsidRDefault="00CE473B" w:rsidP="00CE473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Incorrect values</w:t>
      </w:r>
    </w:p>
    <w:p w14:paraId="257B3639" w14:textId="77777777" w:rsidR="00CE473B" w:rsidRPr="00A6050C" w:rsidRDefault="00CE473B" w:rsidP="00CE473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Duplicate records</w:t>
      </w:r>
    </w:p>
    <w:p w14:paraId="02DBFF41" w14:textId="77777777" w:rsidR="00CE473B" w:rsidRPr="00A6050C" w:rsidRDefault="00CE473B" w:rsidP="00CE473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Outliers</w:t>
      </w:r>
    </w:p>
    <w:p w14:paraId="4CDC0C39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In our project, we applied the following strategies:</w:t>
      </w:r>
    </w:p>
    <w:p w14:paraId="30CDB59C" w14:textId="77777777" w:rsidR="00CE473B" w:rsidRPr="00A6050C" w:rsidRDefault="00CE473B" w:rsidP="00CE473B">
      <w:pPr>
        <w:pStyle w:val="Heading3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1. Handling Missing Values</w:t>
      </w:r>
    </w:p>
    <w:p w14:paraId="5EBCF66A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We checked for missing values using:</w:t>
      </w:r>
    </w:p>
    <w:p w14:paraId="12462B0F" w14:textId="77777777" w:rsidR="00CE473B" w:rsidRPr="00A6050C" w:rsidRDefault="00CE473B" w:rsidP="00CE473B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6050C">
        <w:rPr>
          <w:rStyle w:val="t"/>
          <w:rFonts w:asciiTheme="minorHAnsi" w:hAnsiTheme="minorHAnsi" w:cstheme="minorHAnsi"/>
        </w:rPr>
        <w:t>df</w:t>
      </w:r>
      <w:r w:rsidRPr="00A6050C">
        <w:rPr>
          <w:rStyle w:val="n"/>
          <w:rFonts w:asciiTheme="minorHAnsi" w:hAnsiTheme="minorHAnsi" w:cstheme="minorHAnsi"/>
        </w:rPr>
        <w:t>.</w:t>
      </w:r>
      <w:r w:rsidRPr="00A6050C">
        <w:rPr>
          <w:rFonts w:asciiTheme="minorHAnsi" w:hAnsiTheme="minorHAnsi" w:cstheme="minorHAnsi"/>
        </w:rPr>
        <w:t>isnull</w:t>
      </w:r>
      <w:proofErr w:type="spellEnd"/>
      <w:proofErr w:type="gramEnd"/>
      <w:r w:rsidRPr="00A6050C">
        <w:rPr>
          <w:rFonts w:asciiTheme="minorHAnsi" w:hAnsiTheme="minorHAnsi" w:cstheme="minorHAnsi"/>
        </w:rPr>
        <w:t>()</w:t>
      </w:r>
      <w:r w:rsidRPr="00A6050C">
        <w:rPr>
          <w:rStyle w:val="n"/>
          <w:rFonts w:asciiTheme="minorHAnsi" w:hAnsiTheme="minorHAnsi" w:cstheme="minorHAnsi"/>
        </w:rPr>
        <w:t>.</w:t>
      </w:r>
      <w:r w:rsidRPr="00A6050C">
        <w:rPr>
          <w:rFonts w:asciiTheme="minorHAnsi" w:hAnsiTheme="minorHAnsi" w:cstheme="minorHAnsi"/>
        </w:rPr>
        <w:t>sum()</w:t>
      </w:r>
    </w:p>
    <w:p w14:paraId="28EE9D2A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Then we filled missing values using:</w:t>
      </w:r>
    </w:p>
    <w:p w14:paraId="65102F5E" w14:textId="77777777" w:rsidR="00CE473B" w:rsidRPr="00A6050C" w:rsidRDefault="00CE473B" w:rsidP="00CE473B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Mean</w:t>
      </w:r>
      <w:r w:rsidRPr="00A6050C">
        <w:rPr>
          <w:rFonts w:asciiTheme="minorHAnsi" w:hAnsiTheme="minorHAnsi" w:cstheme="minorHAnsi"/>
        </w:rPr>
        <w:t xml:space="preserve"> for numerical </w:t>
      </w:r>
      <w:proofErr w:type="gramStart"/>
      <w:r w:rsidRPr="00A6050C">
        <w:rPr>
          <w:rFonts w:asciiTheme="minorHAnsi" w:hAnsiTheme="minorHAnsi" w:cstheme="minorHAnsi"/>
        </w:rPr>
        <w:t>columns</w:t>
      </w:r>
      <w:proofErr w:type="gramEnd"/>
    </w:p>
    <w:p w14:paraId="38F6248E" w14:textId="77777777" w:rsidR="00CE473B" w:rsidRPr="00A6050C" w:rsidRDefault="00CE473B" w:rsidP="00CE473B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Mode</w:t>
      </w:r>
      <w:r w:rsidRPr="00A6050C">
        <w:rPr>
          <w:rFonts w:asciiTheme="minorHAnsi" w:hAnsiTheme="minorHAnsi" w:cstheme="minorHAnsi"/>
        </w:rPr>
        <w:t xml:space="preserve"> for categorical columns</w:t>
      </w:r>
    </w:p>
    <w:p w14:paraId="55E53BA5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Example:</w:t>
      </w:r>
    </w:p>
    <w:p w14:paraId="562DFD89" w14:textId="77777777" w:rsidR="00CE473B" w:rsidRPr="00A6050C" w:rsidRDefault="00CE473B" w:rsidP="00CE473B">
      <w:pPr>
        <w:pStyle w:val="HTMLPreformatted"/>
        <w:rPr>
          <w:rFonts w:asciiTheme="minorHAnsi" w:hAnsiTheme="minorHAnsi" w:cstheme="minorHAnsi"/>
        </w:rPr>
      </w:pPr>
      <w:proofErr w:type="spellStart"/>
      <w:r w:rsidRPr="00A6050C">
        <w:rPr>
          <w:rStyle w:val="t"/>
          <w:rFonts w:asciiTheme="minorHAnsi" w:hAnsiTheme="minorHAnsi" w:cstheme="minorHAnsi"/>
        </w:rPr>
        <w:t>df</w:t>
      </w:r>
      <w:proofErr w:type="spellEnd"/>
      <w:r w:rsidRPr="00A6050C">
        <w:rPr>
          <w:rFonts w:asciiTheme="minorHAnsi" w:hAnsiTheme="minorHAnsi" w:cstheme="minorHAnsi"/>
        </w:rPr>
        <w:t>[</w:t>
      </w:r>
      <w:r w:rsidRPr="00A6050C">
        <w:rPr>
          <w:rStyle w:val="t"/>
          <w:rFonts w:asciiTheme="minorHAnsi" w:hAnsiTheme="minorHAnsi" w:cstheme="minorHAnsi"/>
        </w:rPr>
        <w:t>col</w:t>
      </w:r>
      <w:r w:rsidRPr="00A6050C">
        <w:rPr>
          <w:rFonts w:asciiTheme="minorHAnsi" w:hAnsiTheme="minorHAnsi" w:cstheme="minorHAnsi"/>
        </w:rPr>
        <w:t xml:space="preserve">] </w:t>
      </w:r>
      <w:r w:rsidRPr="00A6050C">
        <w:rPr>
          <w:rStyle w:val="n"/>
          <w:rFonts w:asciiTheme="minorHAnsi" w:hAnsiTheme="minorHAnsi" w:cstheme="minorHAnsi"/>
        </w:rPr>
        <w:t>=</w:t>
      </w:r>
      <w:r w:rsidRPr="00A6050C">
        <w:rPr>
          <w:rFonts w:asciiTheme="minorHAnsi" w:hAnsiTheme="minorHAnsi" w:cstheme="minorHAnsi"/>
        </w:rPr>
        <w:t xml:space="preserve"> </w:t>
      </w:r>
      <w:proofErr w:type="spellStart"/>
      <w:r w:rsidRPr="00A6050C">
        <w:rPr>
          <w:rStyle w:val="t"/>
          <w:rFonts w:asciiTheme="minorHAnsi" w:hAnsiTheme="minorHAnsi" w:cstheme="minorHAnsi"/>
        </w:rPr>
        <w:t>df</w:t>
      </w:r>
      <w:proofErr w:type="spellEnd"/>
      <w:r w:rsidRPr="00A6050C">
        <w:rPr>
          <w:rFonts w:asciiTheme="minorHAnsi" w:hAnsiTheme="minorHAnsi" w:cstheme="minorHAnsi"/>
        </w:rPr>
        <w:t>[</w:t>
      </w:r>
      <w:r w:rsidRPr="00A6050C">
        <w:rPr>
          <w:rStyle w:val="t"/>
          <w:rFonts w:asciiTheme="minorHAnsi" w:hAnsiTheme="minorHAnsi" w:cstheme="minorHAnsi"/>
        </w:rPr>
        <w:t>col</w:t>
      </w:r>
      <w:proofErr w:type="gramStart"/>
      <w:r w:rsidRPr="00A6050C">
        <w:rPr>
          <w:rFonts w:asciiTheme="minorHAnsi" w:hAnsiTheme="minorHAnsi" w:cstheme="minorHAnsi"/>
        </w:rPr>
        <w:t>]</w:t>
      </w:r>
      <w:r w:rsidRPr="00A6050C">
        <w:rPr>
          <w:rStyle w:val="n"/>
          <w:rFonts w:asciiTheme="minorHAnsi" w:hAnsiTheme="minorHAnsi" w:cstheme="minorHAnsi"/>
        </w:rPr>
        <w:t>.</w:t>
      </w:r>
      <w:proofErr w:type="spellStart"/>
      <w:r w:rsidRPr="00A6050C">
        <w:rPr>
          <w:rFonts w:asciiTheme="minorHAnsi" w:hAnsiTheme="minorHAnsi" w:cstheme="minorHAnsi"/>
        </w:rPr>
        <w:t>fillna</w:t>
      </w:r>
      <w:proofErr w:type="spellEnd"/>
      <w:proofErr w:type="gramEnd"/>
      <w:r w:rsidRPr="00A6050C">
        <w:rPr>
          <w:rFonts w:asciiTheme="minorHAnsi" w:hAnsiTheme="minorHAnsi" w:cstheme="minorHAnsi"/>
        </w:rPr>
        <w:t>(</w:t>
      </w:r>
      <w:proofErr w:type="spellStart"/>
      <w:r w:rsidRPr="00A6050C">
        <w:rPr>
          <w:rStyle w:val="t"/>
          <w:rFonts w:asciiTheme="minorHAnsi" w:hAnsiTheme="minorHAnsi" w:cstheme="minorHAnsi"/>
        </w:rPr>
        <w:t>df</w:t>
      </w:r>
      <w:proofErr w:type="spellEnd"/>
      <w:r w:rsidRPr="00A6050C">
        <w:rPr>
          <w:rFonts w:asciiTheme="minorHAnsi" w:hAnsiTheme="minorHAnsi" w:cstheme="minorHAnsi"/>
        </w:rPr>
        <w:t>[</w:t>
      </w:r>
      <w:r w:rsidRPr="00A6050C">
        <w:rPr>
          <w:rStyle w:val="t"/>
          <w:rFonts w:asciiTheme="minorHAnsi" w:hAnsiTheme="minorHAnsi" w:cstheme="minorHAnsi"/>
        </w:rPr>
        <w:t>col</w:t>
      </w:r>
      <w:r w:rsidRPr="00A6050C">
        <w:rPr>
          <w:rFonts w:asciiTheme="minorHAnsi" w:hAnsiTheme="minorHAnsi" w:cstheme="minorHAnsi"/>
        </w:rPr>
        <w:t>]</w:t>
      </w:r>
      <w:r w:rsidRPr="00A6050C">
        <w:rPr>
          <w:rStyle w:val="n"/>
          <w:rFonts w:asciiTheme="minorHAnsi" w:hAnsiTheme="minorHAnsi" w:cstheme="minorHAnsi"/>
        </w:rPr>
        <w:t>.</w:t>
      </w:r>
      <w:r w:rsidRPr="00A6050C">
        <w:rPr>
          <w:rFonts w:asciiTheme="minorHAnsi" w:hAnsiTheme="minorHAnsi" w:cstheme="minorHAnsi"/>
        </w:rPr>
        <w:t>mean())</w:t>
      </w:r>
      <w:r w:rsidRPr="00A6050C">
        <w:rPr>
          <w:rFonts w:asciiTheme="minorHAnsi" w:hAnsiTheme="minorHAnsi" w:cstheme="minorHAnsi"/>
        </w:rPr>
        <w:br/>
      </w:r>
      <w:proofErr w:type="spellStart"/>
      <w:r w:rsidRPr="00A6050C">
        <w:rPr>
          <w:rStyle w:val="t"/>
          <w:rFonts w:asciiTheme="minorHAnsi" w:hAnsiTheme="minorHAnsi" w:cstheme="minorHAnsi"/>
        </w:rPr>
        <w:t>df</w:t>
      </w:r>
      <w:proofErr w:type="spellEnd"/>
      <w:r w:rsidRPr="00A6050C">
        <w:rPr>
          <w:rFonts w:asciiTheme="minorHAnsi" w:hAnsiTheme="minorHAnsi" w:cstheme="minorHAnsi"/>
        </w:rPr>
        <w:t>[</w:t>
      </w:r>
      <w:r w:rsidRPr="00A6050C">
        <w:rPr>
          <w:rStyle w:val="t"/>
          <w:rFonts w:asciiTheme="minorHAnsi" w:hAnsiTheme="minorHAnsi" w:cstheme="minorHAnsi"/>
        </w:rPr>
        <w:t>col</w:t>
      </w:r>
      <w:r w:rsidRPr="00A6050C">
        <w:rPr>
          <w:rFonts w:asciiTheme="minorHAnsi" w:hAnsiTheme="minorHAnsi" w:cstheme="minorHAnsi"/>
        </w:rPr>
        <w:t xml:space="preserve">] </w:t>
      </w:r>
      <w:r w:rsidRPr="00A6050C">
        <w:rPr>
          <w:rStyle w:val="n"/>
          <w:rFonts w:asciiTheme="minorHAnsi" w:hAnsiTheme="minorHAnsi" w:cstheme="minorHAnsi"/>
        </w:rPr>
        <w:t>=</w:t>
      </w:r>
      <w:r w:rsidRPr="00A6050C">
        <w:rPr>
          <w:rFonts w:asciiTheme="minorHAnsi" w:hAnsiTheme="minorHAnsi" w:cstheme="minorHAnsi"/>
        </w:rPr>
        <w:t xml:space="preserve"> </w:t>
      </w:r>
      <w:proofErr w:type="spellStart"/>
      <w:r w:rsidRPr="00A6050C">
        <w:rPr>
          <w:rStyle w:val="t"/>
          <w:rFonts w:asciiTheme="minorHAnsi" w:hAnsiTheme="minorHAnsi" w:cstheme="minorHAnsi"/>
        </w:rPr>
        <w:t>df</w:t>
      </w:r>
      <w:proofErr w:type="spellEnd"/>
      <w:r w:rsidRPr="00A6050C">
        <w:rPr>
          <w:rFonts w:asciiTheme="minorHAnsi" w:hAnsiTheme="minorHAnsi" w:cstheme="minorHAnsi"/>
        </w:rPr>
        <w:t>[</w:t>
      </w:r>
      <w:r w:rsidRPr="00A6050C">
        <w:rPr>
          <w:rStyle w:val="t"/>
          <w:rFonts w:asciiTheme="minorHAnsi" w:hAnsiTheme="minorHAnsi" w:cstheme="minorHAnsi"/>
        </w:rPr>
        <w:t>col</w:t>
      </w:r>
      <w:r w:rsidRPr="00A6050C">
        <w:rPr>
          <w:rFonts w:asciiTheme="minorHAnsi" w:hAnsiTheme="minorHAnsi" w:cstheme="minorHAnsi"/>
        </w:rPr>
        <w:t>]</w:t>
      </w:r>
      <w:r w:rsidRPr="00A6050C">
        <w:rPr>
          <w:rStyle w:val="n"/>
          <w:rFonts w:asciiTheme="minorHAnsi" w:hAnsiTheme="minorHAnsi" w:cstheme="minorHAnsi"/>
        </w:rPr>
        <w:t>.</w:t>
      </w:r>
      <w:proofErr w:type="spellStart"/>
      <w:r w:rsidRPr="00A6050C">
        <w:rPr>
          <w:rFonts w:asciiTheme="minorHAnsi" w:hAnsiTheme="minorHAnsi" w:cstheme="minorHAnsi"/>
        </w:rPr>
        <w:t>fillna</w:t>
      </w:r>
      <w:proofErr w:type="spellEnd"/>
      <w:r w:rsidRPr="00A6050C">
        <w:rPr>
          <w:rFonts w:asciiTheme="minorHAnsi" w:hAnsiTheme="minorHAnsi" w:cstheme="minorHAnsi"/>
        </w:rPr>
        <w:t>(</w:t>
      </w:r>
      <w:proofErr w:type="spellStart"/>
      <w:r w:rsidRPr="00A6050C">
        <w:rPr>
          <w:rStyle w:val="t"/>
          <w:rFonts w:asciiTheme="minorHAnsi" w:hAnsiTheme="minorHAnsi" w:cstheme="minorHAnsi"/>
        </w:rPr>
        <w:t>df</w:t>
      </w:r>
      <w:proofErr w:type="spellEnd"/>
      <w:r w:rsidRPr="00A6050C">
        <w:rPr>
          <w:rFonts w:asciiTheme="minorHAnsi" w:hAnsiTheme="minorHAnsi" w:cstheme="minorHAnsi"/>
        </w:rPr>
        <w:t>[</w:t>
      </w:r>
      <w:r w:rsidRPr="00A6050C">
        <w:rPr>
          <w:rStyle w:val="t"/>
          <w:rFonts w:asciiTheme="minorHAnsi" w:hAnsiTheme="minorHAnsi" w:cstheme="minorHAnsi"/>
        </w:rPr>
        <w:t>col</w:t>
      </w:r>
      <w:r w:rsidRPr="00A6050C">
        <w:rPr>
          <w:rFonts w:asciiTheme="minorHAnsi" w:hAnsiTheme="minorHAnsi" w:cstheme="minorHAnsi"/>
        </w:rPr>
        <w:t>]</w:t>
      </w:r>
      <w:r w:rsidRPr="00A6050C">
        <w:rPr>
          <w:rStyle w:val="n"/>
          <w:rFonts w:asciiTheme="minorHAnsi" w:hAnsiTheme="minorHAnsi" w:cstheme="minorHAnsi"/>
        </w:rPr>
        <w:t>.</w:t>
      </w:r>
      <w:r w:rsidRPr="00A6050C">
        <w:rPr>
          <w:rFonts w:asciiTheme="minorHAnsi" w:hAnsiTheme="minorHAnsi" w:cstheme="minorHAnsi"/>
        </w:rPr>
        <w:t>mode()[</w:t>
      </w:r>
      <w:r w:rsidRPr="00A6050C">
        <w:rPr>
          <w:rStyle w:val="q"/>
          <w:rFonts w:asciiTheme="minorHAnsi" w:hAnsiTheme="minorHAnsi" w:cstheme="minorHAnsi"/>
        </w:rPr>
        <w:t>0</w:t>
      </w:r>
      <w:r w:rsidRPr="00A6050C">
        <w:rPr>
          <w:rFonts w:asciiTheme="minorHAnsi" w:hAnsiTheme="minorHAnsi" w:cstheme="minorHAnsi"/>
        </w:rPr>
        <w:t>])</w:t>
      </w:r>
    </w:p>
    <w:p w14:paraId="3D644D62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lastRenderedPageBreak/>
        <w:t>This ensures that the dataset becomes complete and usable for modeling.</w:t>
      </w:r>
    </w:p>
    <w:p w14:paraId="7A1BAD8D" w14:textId="7C77D8FF" w:rsidR="00CE473B" w:rsidRPr="00A6050C" w:rsidRDefault="00CE473B" w:rsidP="00232FB5">
      <w:pPr>
        <w:pStyle w:val="HintText"/>
      </w:pPr>
      <w:r w:rsidRPr="00A6050C">
        <w:rPr>
          <w:noProof/>
        </w:rPr>
        <w:drawing>
          <wp:inline distT="0" distB="0" distL="0" distR="0" wp14:anchorId="6BE00F4B" wp14:editId="7C273221">
            <wp:extent cx="5727700" cy="470344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A1F5" w14:textId="3170A3D7" w:rsidR="00CE473B" w:rsidRPr="00A6050C" w:rsidRDefault="00CE473B" w:rsidP="00232FB5">
      <w:pPr>
        <w:pStyle w:val="HintText"/>
      </w:pPr>
    </w:p>
    <w:p w14:paraId="6D1F9AD6" w14:textId="77777777" w:rsidR="00CE473B" w:rsidRPr="00A6050C" w:rsidRDefault="00CE473B" w:rsidP="00CE473B">
      <w:pPr>
        <w:pStyle w:val="Heading3"/>
        <w:rPr>
          <w:rFonts w:asciiTheme="minorHAnsi" w:eastAsia="Times New Roman" w:hAnsiTheme="minorHAnsi" w:cstheme="minorHAnsi"/>
        </w:rPr>
      </w:pPr>
      <w:r w:rsidRPr="00A6050C">
        <w:rPr>
          <w:rFonts w:asciiTheme="minorHAnsi" w:hAnsiTheme="minorHAnsi" w:cstheme="minorHAnsi"/>
        </w:rPr>
        <w:t>2. Removing Outliers</w:t>
      </w:r>
    </w:p>
    <w:p w14:paraId="7083F81A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We used the </w:t>
      </w:r>
      <w:r w:rsidRPr="00A6050C">
        <w:rPr>
          <w:rStyle w:val="Strong"/>
          <w:rFonts w:asciiTheme="minorHAnsi" w:eastAsiaTheme="minorEastAsia" w:hAnsiTheme="minorHAnsi" w:cstheme="minorHAnsi"/>
        </w:rPr>
        <w:t>Interquartile Range (IQR) method</w:t>
      </w:r>
      <w:r w:rsidRPr="00A6050C">
        <w:rPr>
          <w:rFonts w:asciiTheme="minorHAnsi" w:hAnsiTheme="minorHAnsi" w:cstheme="minorHAnsi"/>
        </w:rPr>
        <w:t xml:space="preserve"> to detect outliers.</w:t>
      </w:r>
    </w:p>
    <w:p w14:paraId="11D20119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Formula used:</w:t>
      </w:r>
    </w:p>
    <w:p w14:paraId="4080D51A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Lower Bound = Q1 − 1.5 × IQR</w:t>
      </w:r>
      <w:r w:rsidRPr="00A6050C">
        <w:rPr>
          <w:rFonts w:asciiTheme="minorHAnsi" w:hAnsiTheme="minorHAnsi" w:cstheme="minorHAnsi"/>
        </w:rPr>
        <w:br/>
        <w:t>Upper Bound = Q3 + 1.5 × IQR</w:t>
      </w:r>
    </w:p>
    <w:p w14:paraId="297C290D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Any value outside this range was considered an outlier and removed.</w:t>
      </w:r>
    </w:p>
    <w:p w14:paraId="1B3FB310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This helps improve the performance of machine learning models.</w:t>
      </w:r>
    </w:p>
    <w:p w14:paraId="494A3982" w14:textId="5E2301B7" w:rsidR="00CE473B" w:rsidRPr="00A6050C" w:rsidRDefault="00CE473B" w:rsidP="00232FB5">
      <w:pPr>
        <w:pStyle w:val="HintText"/>
      </w:pPr>
      <w:r w:rsidRPr="00A6050C">
        <w:rPr>
          <w:noProof/>
        </w:rPr>
        <w:lastRenderedPageBreak/>
        <w:drawing>
          <wp:inline distT="0" distB="0" distL="0" distR="0" wp14:anchorId="00059F21" wp14:editId="3BC94E0E">
            <wp:extent cx="5727700" cy="145732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9091" w14:textId="77777777" w:rsidR="00232FB5" w:rsidRPr="00A6050C" w:rsidRDefault="00232FB5" w:rsidP="00232FB5">
      <w:pPr>
        <w:pStyle w:val="HintText"/>
      </w:pPr>
    </w:p>
    <w:p w14:paraId="78A4DA52" w14:textId="2AC640FC" w:rsidR="00232FB5" w:rsidRPr="00A6050C" w:rsidRDefault="00232FB5" w:rsidP="00232FB5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>Treating the Categorical Variables</w:t>
      </w:r>
      <w:r w:rsidR="00DF4214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(1 Point)</w:t>
      </w:r>
    </w:p>
    <w:p w14:paraId="67587F36" w14:textId="77777777" w:rsidR="00232FB5" w:rsidRPr="00A6050C" w:rsidRDefault="00232FB5" w:rsidP="00232FB5">
      <w:pPr>
        <w:pStyle w:val="HintText"/>
      </w:pPr>
      <w:r w:rsidRPr="00A6050C">
        <w:rPr>
          <w:rFonts w:eastAsiaTheme="majorEastAsia"/>
          <w:color w:val="001A74" w:themeColor="accent1" w:themeShade="BF"/>
          <w:sz w:val="26"/>
          <w:szCs w:val="26"/>
          <w:highlight w:val="green"/>
        </w:rPr>
        <w:t xml:space="preserve"> </w:t>
      </w:r>
      <w:r w:rsidRPr="00A6050C">
        <w:rPr>
          <w:highlight w:val="green"/>
        </w:rPr>
        <w:t xml:space="preserve">&lt;&lt; </w:t>
      </w:r>
      <w:r w:rsidRPr="00A6050C">
        <w:rPr>
          <w:iCs/>
          <w:highlight w:val="green"/>
        </w:rPr>
        <w:t>What types of categorical variables (nominal, ordinal, or binary) are present among your dependent and independent variables? What encoding technique did you use for these variables, and why?</w:t>
      </w:r>
      <w:r w:rsidRPr="00A6050C">
        <w:rPr>
          <w:highlight w:val="green"/>
        </w:rPr>
        <w:t>&gt;&gt;</w:t>
      </w:r>
    </w:p>
    <w:p w14:paraId="49152B89" w14:textId="04A8704E" w:rsidR="00232FB5" w:rsidRPr="00A6050C" w:rsidRDefault="00232FB5" w:rsidP="00232FB5">
      <w:pPr>
        <w:pStyle w:val="HintText"/>
      </w:pPr>
    </w:p>
    <w:p w14:paraId="23AA7EA1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Our dataset contained different types of categorical variables:</w:t>
      </w:r>
    </w:p>
    <w:p w14:paraId="5EC89F48" w14:textId="77777777" w:rsidR="00CE473B" w:rsidRPr="00A6050C" w:rsidRDefault="00CE473B" w:rsidP="00CE473B">
      <w:pPr>
        <w:pStyle w:val="Heading3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1. Binary Variables</w:t>
      </w:r>
    </w:p>
    <w:p w14:paraId="51938138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Binary variables contain only </w:t>
      </w:r>
      <w:r w:rsidRPr="00A6050C">
        <w:rPr>
          <w:rStyle w:val="Strong"/>
          <w:rFonts w:asciiTheme="minorHAnsi" w:eastAsiaTheme="minorEastAsia" w:hAnsiTheme="minorHAnsi" w:cstheme="minorHAnsi"/>
        </w:rPr>
        <w:t>two categories</w:t>
      </w:r>
      <w:r w:rsidRPr="00A6050C">
        <w:rPr>
          <w:rFonts w:asciiTheme="minorHAnsi" w:hAnsiTheme="minorHAnsi" w:cstheme="minorHAnsi"/>
        </w:rPr>
        <w:t>.</w:t>
      </w:r>
    </w:p>
    <w:p w14:paraId="22D1290C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Example:</w:t>
      </w:r>
    </w:p>
    <w:p w14:paraId="4D2073D2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Gender → Male / Female</w:t>
      </w:r>
      <w:r w:rsidRPr="00A6050C">
        <w:rPr>
          <w:rFonts w:asciiTheme="minorHAnsi" w:hAnsiTheme="minorHAnsi" w:cstheme="minorHAnsi"/>
        </w:rPr>
        <w:br/>
      </w:r>
      <w:proofErr w:type="spellStart"/>
      <w:r w:rsidRPr="00A6050C">
        <w:rPr>
          <w:rFonts w:asciiTheme="minorHAnsi" w:hAnsiTheme="minorHAnsi" w:cstheme="minorHAnsi"/>
        </w:rPr>
        <w:t>Internet_Access</w:t>
      </w:r>
      <w:proofErr w:type="spellEnd"/>
      <w:r w:rsidRPr="00A6050C">
        <w:rPr>
          <w:rFonts w:asciiTheme="minorHAnsi" w:hAnsiTheme="minorHAnsi" w:cstheme="minorHAnsi"/>
        </w:rPr>
        <w:t xml:space="preserve"> → Yes / No</w:t>
      </w:r>
    </w:p>
    <w:p w14:paraId="71081D8C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For these variables we used </w:t>
      </w:r>
      <w:r w:rsidRPr="00A6050C">
        <w:rPr>
          <w:rStyle w:val="Strong"/>
          <w:rFonts w:asciiTheme="minorHAnsi" w:eastAsiaTheme="minorEastAsia" w:hAnsiTheme="minorHAnsi" w:cstheme="minorHAnsi"/>
        </w:rPr>
        <w:t>Label Encoding</w:t>
      </w:r>
      <w:r w:rsidRPr="00A6050C">
        <w:rPr>
          <w:rFonts w:asciiTheme="minorHAnsi" w:hAnsiTheme="minorHAnsi" w:cstheme="minorHAnsi"/>
        </w:rPr>
        <w:t>, which converts categories into numbers.</w:t>
      </w:r>
    </w:p>
    <w:p w14:paraId="5F627107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Example:</w:t>
      </w:r>
    </w:p>
    <w:p w14:paraId="63C3DD14" w14:textId="45EF66DC" w:rsidR="00CE473B" w:rsidRPr="00A6050C" w:rsidRDefault="00CE473B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Male → 1</w:t>
      </w:r>
      <w:r w:rsidRPr="00A6050C">
        <w:rPr>
          <w:rFonts w:asciiTheme="minorHAnsi" w:hAnsiTheme="minorHAnsi" w:cstheme="minorHAnsi"/>
        </w:rPr>
        <w:br/>
        <w:t>Female → 0</w:t>
      </w:r>
    </w:p>
    <w:p w14:paraId="6C05264C" w14:textId="77777777" w:rsidR="00CE473B" w:rsidRPr="00A6050C" w:rsidRDefault="00CE473B" w:rsidP="00CE473B">
      <w:pPr>
        <w:pStyle w:val="Heading3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2. Nominal Variables</w:t>
      </w:r>
    </w:p>
    <w:p w14:paraId="1C9B303E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Nominal variables have </w:t>
      </w:r>
      <w:r w:rsidRPr="00A6050C">
        <w:rPr>
          <w:rStyle w:val="Strong"/>
          <w:rFonts w:asciiTheme="minorHAnsi" w:eastAsiaTheme="minorEastAsia" w:hAnsiTheme="minorHAnsi" w:cstheme="minorHAnsi"/>
        </w:rPr>
        <w:t>multiple categories with no specific order</w:t>
      </w:r>
      <w:r w:rsidRPr="00A6050C">
        <w:rPr>
          <w:rFonts w:asciiTheme="minorHAnsi" w:hAnsiTheme="minorHAnsi" w:cstheme="minorHAnsi"/>
        </w:rPr>
        <w:t>.</w:t>
      </w:r>
    </w:p>
    <w:p w14:paraId="08966D1B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Example:</w:t>
      </w:r>
    </w:p>
    <w:p w14:paraId="0DE4493A" w14:textId="77777777" w:rsidR="00CE473B" w:rsidRPr="00A6050C" w:rsidRDefault="00CE473B" w:rsidP="00CE473B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School_Type</w:t>
      </w:r>
      <w:proofErr w:type="spellEnd"/>
    </w:p>
    <w:p w14:paraId="09D9F431" w14:textId="77777777" w:rsidR="00CE473B" w:rsidRPr="00A6050C" w:rsidRDefault="00CE473B" w:rsidP="00CE473B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Motivation_Level</w:t>
      </w:r>
      <w:proofErr w:type="spellEnd"/>
    </w:p>
    <w:p w14:paraId="09799F2C" w14:textId="77777777" w:rsidR="00CE473B" w:rsidRPr="00A6050C" w:rsidRDefault="00CE473B" w:rsidP="00CE473B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Peer_Influence</w:t>
      </w:r>
      <w:proofErr w:type="spellEnd"/>
    </w:p>
    <w:p w14:paraId="19DC0446" w14:textId="77777777" w:rsidR="00CE473B" w:rsidRPr="00A6050C" w:rsidRDefault="00CE473B" w:rsidP="00CE473B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Teacher_Quality</w:t>
      </w:r>
      <w:proofErr w:type="spellEnd"/>
    </w:p>
    <w:p w14:paraId="289CA821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For these variables we used </w:t>
      </w:r>
      <w:r w:rsidRPr="00A6050C">
        <w:rPr>
          <w:rStyle w:val="Strong"/>
          <w:rFonts w:asciiTheme="minorHAnsi" w:eastAsiaTheme="minorEastAsia" w:hAnsiTheme="minorHAnsi" w:cstheme="minorHAnsi"/>
        </w:rPr>
        <w:t>One-Hot Encoding</w:t>
      </w:r>
      <w:r w:rsidRPr="00A6050C">
        <w:rPr>
          <w:rFonts w:asciiTheme="minorHAnsi" w:hAnsiTheme="minorHAnsi" w:cstheme="minorHAnsi"/>
        </w:rPr>
        <w:t>.</w:t>
      </w:r>
    </w:p>
    <w:p w14:paraId="1CEAC465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lastRenderedPageBreak/>
        <w:t>Example:</w:t>
      </w:r>
    </w:p>
    <w:p w14:paraId="757D1853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School_Type_Private</w:t>
      </w:r>
      <w:proofErr w:type="spellEnd"/>
      <w:r w:rsidRPr="00A6050C">
        <w:rPr>
          <w:rFonts w:asciiTheme="minorHAnsi" w:hAnsiTheme="minorHAnsi" w:cstheme="minorHAnsi"/>
        </w:rPr>
        <w:br/>
      </w:r>
      <w:proofErr w:type="spellStart"/>
      <w:r w:rsidRPr="00A6050C">
        <w:rPr>
          <w:rFonts w:asciiTheme="minorHAnsi" w:hAnsiTheme="minorHAnsi" w:cstheme="minorHAnsi"/>
        </w:rPr>
        <w:t>School_Type_Public</w:t>
      </w:r>
      <w:proofErr w:type="spellEnd"/>
    </w:p>
    <w:p w14:paraId="5B1B2CD9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This method prevents the model from assuming any ranking between categories.</w:t>
      </w:r>
    </w:p>
    <w:p w14:paraId="3C94750C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Example code:</w:t>
      </w:r>
    </w:p>
    <w:p w14:paraId="265B1CA3" w14:textId="40F78DC8" w:rsidR="00CE473B" w:rsidRPr="00A6050C" w:rsidRDefault="00CE473B" w:rsidP="00CE473B">
      <w:pPr>
        <w:pStyle w:val="HTMLPreformatted"/>
        <w:rPr>
          <w:rFonts w:asciiTheme="minorHAnsi" w:hAnsiTheme="minorHAnsi" w:cstheme="minorHAnsi"/>
        </w:rPr>
      </w:pPr>
      <w:proofErr w:type="spellStart"/>
      <w:r w:rsidRPr="00A6050C">
        <w:rPr>
          <w:rStyle w:val="t"/>
          <w:rFonts w:asciiTheme="minorHAnsi" w:hAnsiTheme="minorHAnsi" w:cstheme="minorHAnsi"/>
        </w:rPr>
        <w:t>df_encoded</w:t>
      </w:r>
      <w:proofErr w:type="spellEnd"/>
      <w:r w:rsidRPr="00A6050C">
        <w:rPr>
          <w:rFonts w:asciiTheme="minorHAnsi" w:hAnsiTheme="minorHAnsi" w:cstheme="minorHAnsi"/>
        </w:rPr>
        <w:t xml:space="preserve"> </w:t>
      </w:r>
      <w:r w:rsidRPr="00A6050C">
        <w:rPr>
          <w:rStyle w:val="n"/>
          <w:rFonts w:asciiTheme="minorHAnsi" w:hAnsiTheme="minorHAnsi" w:cstheme="minorHAnsi"/>
        </w:rPr>
        <w:t>=</w:t>
      </w:r>
      <w:r w:rsidRPr="00A6050C">
        <w:rPr>
          <w:rFonts w:asciiTheme="minorHAnsi" w:hAnsiTheme="minorHAnsi" w:cstheme="minorHAnsi"/>
        </w:rPr>
        <w:t xml:space="preserve"> </w:t>
      </w:r>
      <w:proofErr w:type="spellStart"/>
      <w:r w:rsidRPr="00A6050C">
        <w:rPr>
          <w:rStyle w:val="t"/>
          <w:rFonts w:asciiTheme="minorHAnsi" w:hAnsiTheme="minorHAnsi" w:cstheme="minorHAnsi"/>
        </w:rPr>
        <w:t>pd</w:t>
      </w:r>
      <w:r w:rsidRPr="00A6050C">
        <w:rPr>
          <w:rStyle w:val="n"/>
          <w:rFonts w:asciiTheme="minorHAnsi" w:hAnsiTheme="minorHAnsi" w:cstheme="minorHAnsi"/>
        </w:rPr>
        <w:t>.</w:t>
      </w:r>
      <w:r w:rsidRPr="00A6050C">
        <w:rPr>
          <w:rFonts w:asciiTheme="minorHAnsi" w:hAnsiTheme="minorHAnsi" w:cstheme="minorHAnsi"/>
        </w:rPr>
        <w:t>get_</w:t>
      </w:r>
      <w:proofErr w:type="gramStart"/>
      <w:r w:rsidRPr="00A6050C">
        <w:rPr>
          <w:rFonts w:asciiTheme="minorHAnsi" w:hAnsiTheme="minorHAnsi" w:cstheme="minorHAnsi"/>
        </w:rPr>
        <w:t>dummies</w:t>
      </w:r>
      <w:proofErr w:type="spellEnd"/>
      <w:r w:rsidRPr="00A6050C">
        <w:rPr>
          <w:rFonts w:asciiTheme="minorHAnsi" w:hAnsiTheme="minorHAnsi" w:cstheme="minorHAnsi"/>
        </w:rPr>
        <w:t>(</w:t>
      </w:r>
      <w:proofErr w:type="spellStart"/>
      <w:proofErr w:type="gramEnd"/>
      <w:r w:rsidRPr="00A6050C">
        <w:rPr>
          <w:rStyle w:val="t"/>
          <w:rFonts w:asciiTheme="minorHAnsi" w:hAnsiTheme="minorHAnsi" w:cstheme="minorHAnsi"/>
        </w:rPr>
        <w:t>df</w:t>
      </w:r>
      <w:proofErr w:type="spellEnd"/>
      <w:r w:rsidRPr="00A6050C">
        <w:rPr>
          <w:rFonts w:asciiTheme="minorHAnsi" w:hAnsiTheme="minorHAnsi" w:cstheme="minorHAnsi"/>
        </w:rPr>
        <w:t xml:space="preserve">, </w:t>
      </w:r>
      <w:proofErr w:type="spellStart"/>
      <w:r w:rsidRPr="00A6050C">
        <w:rPr>
          <w:rStyle w:val="t"/>
          <w:rFonts w:asciiTheme="minorHAnsi" w:hAnsiTheme="minorHAnsi" w:cstheme="minorHAnsi"/>
        </w:rPr>
        <w:t>drop_first</w:t>
      </w:r>
      <w:proofErr w:type="spellEnd"/>
      <w:r w:rsidRPr="00A6050C">
        <w:rPr>
          <w:rStyle w:val="n"/>
          <w:rFonts w:asciiTheme="minorHAnsi" w:hAnsiTheme="minorHAnsi" w:cstheme="minorHAnsi"/>
        </w:rPr>
        <w:t>=</w:t>
      </w:r>
      <w:r w:rsidRPr="00A6050C">
        <w:rPr>
          <w:rStyle w:val="q"/>
          <w:rFonts w:asciiTheme="minorHAnsi" w:hAnsiTheme="minorHAnsi" w:cstheme="minorHAnsi"/>
        </w:rPr>
        <w:t>True</w:t>
      </w:r>
      <w:r w:rsidRPr="00A6050C">
        <w:rPr>
          <w:rFonts w:asciiTheme="minorHAnsi" w:hAnsiTheme="minorHAnsi" w:cstheme="minorHAnsi"/>
        </w:rPr>
        <w:t>)</w:t>
      </w:r>
    </w:p>
    <w:p w14:paraId="7406FD08" w14:textId="5C14D6DA" w:rsidR="00CE473B" w:rsidRPr="00A6050C" w:rsidRDefault="00CE473B" w:rsidP="00CE473B">
      <w:pPr>
        <w:pStyle w:val="HTMLPreformatted"/>
        <w:rPr>
          <w:rFonts w:asciiTheme="minorHAnsi" w:hAnsiTheme="minorHAnsi" w:cstheme="minorHAnsi"/>
        </w:rPr>
      </w:pPr>
    </w:p>
    <w:p w14:paraId="26834176" w14:textId="5E65014D" w:rsidR="00CE473B" w:rsidRPr="00A6050C" w:rsidRDefault="00CE473B" w:rsidP="00CE473B">
      <w:pPr>
        <w:pStyle w:val="HTMLPreformatted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  <w:noProof/>
        </w:rPr>
        <w:drawing>
          <wp:inline distT="0" distB="0" distL="0" distR="0" wp14:anchorId="63EFC4EE" wp14:editId="1C32BC32">
            <wp:extent cx="5727700" cy="117094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04FA" w14:textId="77777777" w:rsidR="00CE473B" w:rsidRPr="00A6050C" w:rsidRDefault="00CE473B" w:rsidP="00232FB5">
      <w:pPr>
        <w:pStyle w:val="HintText"/>
      </w:pPr>
    </w:p>
    <w:p w14:paraId="4C33F658" w14:textId="2E37245E" w:rsidR="00232FB5" w:rsidRPr="00A6050C" w:rsidRDefault="00232FB5" w:rsidP="00232FB5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>Splitting the Dataset</w:t>
      </w:r>
      <w:r w:rsidR="00DF4214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(1 Point)</w:t>
      </w:r>
    </w:p>
    <w:p w14:paraId="007E6411" w14:textId="10320E9F" w:rsidR="00232FB5" w:rsidRPr="00A6050C" w:rsidRDefault="00232FB5" w:rsidP="00232FB5">
      <w:pPr>
        <w:pStyle w:val="HintText"/>
      </w:pPr>
      <w:r w:rsidRPr="00A6050C">
        <w:rPr>
          <w:rFonts w:eastAsiaTheme="majorEastAsia"/>
          <w:color w:val="001A74" w:themeColor="accent1" w:themeShade="BF"/>
          <w:sz w:val="26"/>
          <w:szCs w:val="26"/>
          <w:highlight w:val="green"/>
        </w:rPr>
        <w:t xml:space="preserve"> </w:t>
      </w:r>
      <w:r w:rsidRPr="00A6050C">
        <w:rPr>
          <w:highlight w:val="green"/>
        </w:rPr>
        <w:t xml:space="preserve">&lt;&lt; </w:t>
      </w:r>
      <w:r w:rsidRPr="00A6050C">
        <w:rPr>
          <w:iCs/>
          <w:highlight w:val="green"/>
        </w:rPr>
        <w:t>Why is it important to split the dataset during model development? What proportion did you use for training and testing, and why?</w:t>
      </w:r>
      <w:r w:rsidRPr="00A6050C">
        <w:rPr>
          <w:highlight w:val="green"/>
        </w:rPr>
        <w:t>&gt;&gt;</w:t>
      </w:r>
    </w:p>
    <w:p w14:paraId="6B67AB19" w14:textId="2DA24DF6" w:rsidR="00CE473B" w:rsidRPr="00A6050C" w:rsidRDefault="00CE473B" w:rsidP="00232FB5">
      <w:pPr>
        <w:pStyle w:val="HintText"/>
      </w:pPr>
    </w:p>
    <w:p w14:paraId="085A8614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Splitting the dataset is important because it helps evaluate how well the model performs on </w:t>
      </w:r>
      <w:r w:rsidRPr="00A6050C">
        <w:rPr>
          <w:rStyle w:val="Strong"/>
          <w:rFonts w:asciiTheme="minorHAnsi" w:hAnsiTheme="minorHAnsi" w:cstheme="minorHAnsi"/>
        </w:rPr>
        <w:t>unseen data</w:t>
      </w:r>
      <w:r w:rsidRPr="00A6050C">
        <w:rPr>
          <w:rFonts w:asciiTheme="minorHAnsi" w:hAnsiTheme="minorHAnsi" w:cstheme="minorHAnsi"/>
        </w:rPr>
        <w:t>.</w:t>
      </w:r>
    </w:p>
    <w:p w14:paraId="13D66F0E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If we train and test the model on the same data, the model may </w:t>
      </w:r>
      <w:r w:rsidRPr="00A6050C">
        <w:rPr>
          <w:rStyle w:val="Strong"/>
          <w:rFonts w:asciiTheme="minorHAnsi" w:hAnsiTheme="minorHAnsi" w:cstheme="minorHAnsi"/>
        </w:rPr>
        <w:t>overfit</w:t>
      </w:r>
      <w:r w:rsidRPr="00A6050C">
        <w:rPr>
          <w:rFonts w:asciiTheme="minorHAnsi" w:hAnsiTheme="minorHAnsi" w:cstheme="minorHAnsi"/>
        </w:rPr>
        <w:t xml:space="preserve"> and give unrealistic results.</w:t>
      </w:r>
    </w:p>
    <w:p w14:paraId="246F31FF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Therefore, we divided the dataset into:</w:t>
      </w:r>
    </w:p>
    <w:p w14:paraId="58DDC92B" w14:textId="77777777" w:rsidR="00CE473B" w:rsidRPr="00A6050C" w:rsidRDefault="00CE473B" w:rsidP="00CE473B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Training data (80%)</w:t>
      </w:r>
    </w:p>
    <w:p w14:paraId="4F7B660A" w14:textId="77777777" w:rsidR="00CE473B" w:rsidRPr="00A6050C" w:rsidRDefault="00CE473B" w:rsidP="00CE473B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Testing data (20%)</w:t>
      </w:r>
    </w:p>
    <w:p w14:paraId="4C066B4B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Training data is used to </w:t>
      </w:r>
      <w:r w:rsidRPr="00A6050C">
        <w:rPr>
          <w:rStyle w:val="Strong"/>
          <w:rFonts w:asciiTheme="minorHAnsi" w:hAnsiTheme="minorHAnsi" w:cstheme="minorHAnsi"/>
        </w:rPr>
        <w:t>train the model</w:t>
      </w:r>
      <w:r w:rsidRPr="00A6050C">
        <w:rPr>
          <w:rFonts w:asciiTheme="minorHAnsi" w:hAnsiTheme="minorHAnsi" w:cstheme="minorHAnsi"/>
        </w:rPr>
        <w:t xml:space="preserve">, while testing data is used to </w:t>
      </w:r>
      <w:r w:rsidRPr="00A6050C">
        <w:rPr>
          <w:rStyle w:val="Strong"/>
          <w:rFonts w:asciiTheme="minorHAnsi" w:hAnsiTheme="minorHAnsi" w:cstheme="minorHAnsi"/>
        </w:rPr>
        <w:t>evaluate the model performance</w:t>
      </w:r>
      <w:r w:rsidRPr="00A6050C">
        <w:rPr>
          <w:rFonts w:asciiTheme="minorHAnsi" w:hAnsiTheme="minorHAnsi" w:cstheme="minorHAnsi"/>
        </w:rPr>
        <w:t>.</w:t>
      </w:r>
    </w:p>
    <w:p w14:paraId="2D4EF809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Example code:</w:t>
      </w:r>
    </w:p>
    <w:p w14:paraId="498E384D" w14:textId="77777777" w:rsidR="00CE473B" w:rsidRPr="00A6050C" w:rsidRDefault="00CE473B" w:rsidP="00CE473B">
      <w:pPr>
        <w:pStyle w:val="HTMLPreformatted"/>
        <w:rPr>
          <w:rFonts w:asciiTheme="minorHAnsi" w:hAnsiTheme="minorHAnsi" w:cstheme="minorHAnsi"/>
        </w:rPr>
      </w:pPr>
      <w:r w:rsidRPr="00A6050C">
        <w:rPr>
          <w:rStyle w:val="n"/>
          <w:rFonts w:asciiTheme="minorHAnsi" w:hAnsiTheme="minorHAnsi" w:cstheme="minorHAnsi"/>
        </w:rPr>
        <w:t>from</w:t>
      </w:r>
      <w:r w:rsidRPr="00A6050C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6050C">
        <w:rPr>
          <w:rStyle w:val="t"/>
          <w:rFonts w:asciiTheme="minorHAnsi" w:hAnsiTheme="minorHAnsi" w:cstheme="minorHAnsi"/>
        </w:rPr>
        <w:t>sklearn</w:t>
      </w:r>
      <w:r w:rsidRPr="00A6050C">
        <w:rPr>
          <w:rStyle w:val="n"/>
          <w:rFonts w:asciiTheme="minorHAnsi" w:hAnsiTheme="minorHAnsi" w:cstheme="minorHAnsi"/>
        </w:rPr>
        <w:t>.</w:t>
      </w:r>
      <w:r w:rsidRPr="00A6050C">
        <w:rPr>
          <w:rStyle w:val="t"/>
          <w:rFonts w:asciiTheme="minorHAnsi" w:hAnsiTheme="minorHAnsi" w:cstheme="minorHAnsi"/>
        </w:rPr>
        <w:t>model</w:t>
      </w:r>
      <w:proofErr w:type="gramEnd"/>
      <w:r w:rsidRPr="00A6050C">
        <w:rPr>
          <w:rStyle w:val="t"/>
          <w:rFonts w:asciiTheme="minorHAnsi" w:hAnsiTheme="minorHAnsi" w:cstheme="minorHAnsi"/>
        </w:rPr>
        <w:t>_selection</w:t>
      </w:r>
      <w:proofErr w:type="spellEnd"/>
      <w:r w:rsidRPr="00A6050C">
        <w:rPr>
          <w:rFonts w:asciiTheme="minorHAnsi" w:hAnsiTheme="minorHAnsi" w:cstheme="minorHAnsi"/>
        </w:rPr>
        <w:t xml:space="preserve"> </w:t>
      </w:r>
      <w:r w:rsidRPr="00A6050C">
        <w:rPr>
          <w:rStyle w:val="n"/>
          <w:rFonts w:asciiTheme="minorHAnsi" w:hAnsiTheme="minorHAnsi" w:cstheme="minorHAnsi"/>
        </w:rPr>
        <w:t>import</w:t>
      </w:r>
      <w:r w:rsidRPr="00A6050C">
        <w:rPr>
          <w:rFonts w:asciiTheme="minorHAnsi" w:hAnsiTheme="minorHAnsi" w:cstheme="minorHAnsi"/>
        </w:rPr>
        <w:t xml:space="preserve"> </w:t>
      </w:r>
      <w:proofErr w:type="spellStart"/>
      <w:r w:rsidRPr="00A6050C">
        <w:rPr>
          <w:rStyle w:val="t"/>
          <w:rFonts w:asciiTheme="minorHAnsi" w:hAnsiTheme="minorHAnsi" w:cstheme="minorHAnsi"/>
        </w:rPr>
        <w:t>train_test_split</w:t>
      </w:r>
      <w:proofErr w:type="spellEnd"/>
      <w:r w:rsidRPr="00A6050C">
        <w:rPr>
          <w:rFonts w:asciiTheme="minorHAnsi" w:hAnsiTheme="minorHAnsi" w:cstheme="minorHAnsi"/>
        </w:rPr>
        <w:br/>
      </w:r>
      <w:r w:rsidRPr="00A6050C">
        <w:rPr>
          <w:rFonts w:asciiTheme="minorHAnsi" w:hAnsiTheme="minorHAnsi" w:cstheme="minorHAnsi"/>
        </w:rPr>
        <w:br/>
      </w:r>
      <w:proofErr w:type="spellStart"/>
      <w:r w:rsidRPr="00A6050C">
        <w:rPr>
          <w:rStyle w:val="t"/>
          <w:rFonts w:asciiTheme="minorHAnsi" w:hAnsiTheme="minorHAnsi" w:cstheme="minorHAnsi"/>
        </w:rPr>
        <w:t>X_train</w:t>
      </w:r>
      <w:proofErr w:type="spellEnd"/>
      <w:r w:rsidRPr="00A6050C">
        <w:rPr>
          <w:rFonts w:asciiTheme="minorHAnsi" w:hAnsiTheme="minorHAnsi" w:cstheme="minorHAnsi"/>
        </w:rPr>
        <w:t xml:space="preserve">, </w:t>
      </w:r>
      <w:proofErr w:type="spellStart"/>
      <w:r w:rsidRPr="00A6050C">
        <w:rPr>
          <w:rStyle w:val="t"/>
          <w:rFonts w:asciiTheme="minorHAnsi" w:hAnsiTheme="minorHAnsi" w:cstheme="minorHAnsi"/>
        </w:rPr>
        <w:t>X_test</w:t>
      </w:r>
      <w:proofErr w:type="spellEnd"/>
      <w:r w:rsidRPr="00A6050C">
        <w:rPr>
          <w:rFonts w:asciiTheme="minorHAnsi" w:hAnsiTheme="minorHAnsi" w:cstheme="minorHAnsi"/>
        </w:rPr>
        <w:t xml:space="preserve">, </w:t>
      </w:r>
      <w:proofErr w:type="spellStart"/>
      <w:r w:rsidRPr="00A6050C">
        <w:rPr>
          <w:rStyle w:val="t"/>
          <w:rFonts w:asciiTheme="minorHAnsi" w:hAnsiTheme="minorHAnsi" w:cstheme="minorHAnsi"/>
        </w:rPr>
        <w:t>y_train</w:t>
      </w:r>
      <w:proofErr w:type="spellEnd"/>
      <w:r w:rsidRPr="00A6050C">
        <w:rPr>
          <w:rFonts w:asciiTheme="minorHAnsi" w:hAnsiTheme="minorHAnsi" w:cstheme="minorHAnsi"/>
        </w:rPr>
        <w:t xml:space="preserve">, </w:t>
      </w:r>
      <w:proofErr w:type="spellStart"/>
      <w:r w:rsidRPr="00A6050C">
        <w:rPr>
          <w:rStyle w:val="t"/>
          <w:rFonts w:asciiTheme="minorHAnsi" w:hAnsiTheme="minorHAnsi" w:cstheme="minorHAnsi"/>
        </w:rPr>
        <w:t>y_test</w:t>
      </w:r>
      <w:proofErr w:type="spellEnd"/>
      <w:r w:rsidRPr="00A6050C">
        <w:rPr>
          <w:rFonts w:asciiTheme="minorHAnsi" w:hAnsiTheme="minorHAnsi" w:cstheme="minorHAnsi"/>
        </w:rPr>
        <w:t xml:space="preserve"> </w:t>
      </w:r>
      <w:r w:rsidRPr="00A6050C">
        <w:rPr>
          <w:rStyle w:val="n"/>
          <w:rFonts w:asciiTheme="minorHAnsi" w:hAnsiTheme="minorHAnsi" w:cstheme="minorHAnsi"/>
        </w:rPr>
        <w:t>=</w:t>
      </w:r>
      <w:r w:rsidRPr="00A6050C">
        <w:rPr>
          <w:rFonts w:asciiTheme="minorHAnsi" w:hAnsiTheme="minorHAnsi" w:cstheme="minorHAnsi"/>
        </w:rPr>
        <w:t xml:space="preserve"> </w:t>
      </w:r>
      <w:proofErr w:type="spellStart"/>
      <w:r w:rsidRPr="00A6050C">
        <w:rPr>
          <w:rStyle w:val="t"/>
          <w:rFonts w:asciiTheme="minorHAnsi" w:hAnsiTheme="minorHAnsi" w:cstheme="minorHAnsi"/>
        </w:rPr>
        <w:t>train_test_split</w:t>
      </w:r>
      <w:proofErr w:type="spellEnd"/>
      <w:r w:rsidRPr="00A6050C">
        <w:rPr>
          <w:rFonts w:asciiTheme="minorHAnsi" w:hAnsiTheme="minorHAnsi" w:cstheme="minorHAnsi"/>
        </w:rPr>
        <w:t>(</w:t>
      </w:r>
      <w:r w:rsidRPr="00A6050C">
        <w:rPr>
          <w:rFonts w:asciiTheme="minorHAnsi" w:hAnsiTheme="minorHAnsi" w:cstheme="minorHAnsi"/>
        </w:rPr>
        <w:br/>
      </w:r>
      <w:r w:rsidRPr="00A6050C">
        <w:rPr>
          <w:rStyle w:val="t"/>
          <w:rFonts w:asciiTheme="minorHAnsi" w:hAnsiTheme="minorHAnsi" w:cstheme="minorHAnsi"/>
        </w:rPr>
        <w:t>X</w:t>
      </w:r>
      <w:r w:rsidRPr="00A6050C">
        <w:rPr>
          <w:rFonts w:asciiTheme="minorHAnsi" w:hAnsiTheme="minorHAnsi" w:cstheme="minorHAnsi"/>
        </w:rPr>
        <w:t xml:space="preserve">, </w:t>
      </w:r>
      <w:r w:rsidRPr="00A6050C">
        <w:rPr>
          <w:rStyle w:val="t"/>
          <w:rFonts w:asciiTheme="minorHAnsi" w:hAnsiTheme="minorHAnsi" w:cstheme="minorHAnsi"/>
        </w:rPr>
        <w:t>y</w:t>
      </w:r>
      <w:r w:rsidRPr="00A6050C">
        <w:rPr>
          <w:rFonts w:asciiTheme="minorHAnsi" w:hAnsiTheme="minorHAnsi" w:cstheme="minorHAnsi"/>
        </w:rPr>
        <w:t xml:space="preserve">, </w:t>
      </w:r>
      <w:proofErr w:type="spellStart"/>
      <w:r w:rsidRPr="00A6050C">
        <w:rPr>
          <w:rStyle w:val="t"/>
          <w:rFonts w:asciiTheme="minorHAnsi" w:hAnsiTheme="minorHAnsi" w:cstheme="minorHAnsi"/>
        </w:rPr>
        <w:t>test_size</w:t>
      </w:r>
      <w:proofErr w:type="spellEnd"/>
      <w:r w:rsidRPr="00A6050C">
        <w:rPr>
          <w:rStyle w:val="n"/>
          <w:rFonts w:asciiTheme="minorHAnsi" w:hAnsiTheme="minorHAnsi" w:cstheme="minorHAnsi"/>
        </w:rPr>
        <w:t>=</w:t>
      </w:r>
      <w:r w:rsidRPr="00A6050C">
        <w:rPr>
          <w:rStyle w:val="q"/>
          <w:rFonts w:asciiTheme="minorHAnsi" w:hAnsiTheme="minorHAnsi" w:cstheme="minorHAnsi"/>
        </w:rPr>
        <w:t>0.2</w:t>
      </w:r>
      <w:r w:rsidRPr="00A6050C">
        <w:rPr>
          <w:rFonts w:asciiTheme="minorHAnsi" w:hAnsiTheme="minorHAnsi" w:cstheme="minorHAnsi"/>
        </w:rPr>
        <w:t xml:space="preserve">, </w:t>
      </w:r>
      <w:proofErr w:type="spellStart"/>
      <w:r w:rsidRPr="00A6050C">
        <w:rPr>
          <w:rStyle w:val="t"/>
          <w:rFonts w:asciiTheme="minorHAnsi" w:hAnsiTheme="minorHAnsi" w:cstheme="minorHAnsi"/>
        </w:rPr>
        <w:t>random_state</w:t>
      </w:r>
      <w:proofErr w:type="spellEnd"/>
      <w:r w:rsidRPr="00A6050C">
        <w:rPr>
          <w:rStyle w:val="n"/>
          <w:rFonts w:asciiTheme="minorHAnsi" w:hAnsiTheme="minorHAnsi" w:cstheme="minorHAnsi"/>
        </w:rPr>
        <w:t>=</w:t>
      </w:r>
      <w:r w:rsidRPr="00A6050C">
        <w:rPr>
          <w:rStyle w:val="q"/>
          <w:rFonts w:asciiTheme="minorHAnsi" w:hAnsiTheme="minorHAnsi" w:cstheme="minorHAnsi"/>
        </w:rPr>
        <w:t>42</w:t>
      </w:r>
      <w:r w:rsidRPr="00A6050C">
        <w:rPr>
          <w:rFonts w:asciiTheme="minorHAnsi" w:hAnsiTheme="minorHAnsi" w:cstheme="minorHAnsi"/>
        </w:rPr>
        <w:br/>
        <w:t>)</w:t>
      </w:r>
    </w:p>
    <w:p w14:paraId="46959575" w14:textId="48E84885" w:rsidR="00CE473B" w:rsidRPr="00A6050C" w:rsidRDefault="00CE473B" w:rsidP="00232FB5">
      <w:pPr>
        <w:pStyle w:val="HintText"/>
      </w:pPr>
    </w:p>
    <w:p w14:paraId="1232E91E" w14:textId="3EABF172" w:rsidR="00CE473B" w:rsidRPr="00A6050C" w:rsidRDefault="00CE473B" w:rsidP="00232FB5">
      <w:pPr>
        <w:pStyle w:val="HintText"/>
      </w:pPr>
      <w:r w:rsidRPr="00A6050C">
        <w:rPr>
          <w:noProof/>
        </w:rPr>
        <w:lastRenderedPageBreak/>
        <w:drawing>
          <wp:inline distT="0" distB="0" distL="0" distR="0" wp14:anchorId="655A6D7E" wp14:editId="6E0C2B12">
            <wp:extent cx="5727700" cy="109918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857" w14:textId="77777777" w:rsidR="00232FB5" w:rsidRPr="00A6050C" w:rsidRDefault="00232FB5" w:rsidP="00232FB5">
      <w:pPr>
        <w:pStyle w:val="HintText"/>
      </w:pPr>
    </w:p>
    <w:p w14:paraId="006832E0" w14:textId="4E15956D" w:rsidR="00232FB5" w:rsidRPr="00A6050C" w:rsidRDefault="00232FB5" w:rsidP="00232FB5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>Featuring the Dataset</w:t>
      </w:r>
      <w:r w:rsidR="00DF4214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(1 Point)</w:t>
      </w:r>
    </w:p>
    <w:p w14:paraId="38745C02" w14:textId="77777777" w:rsidR="00232FB5" w:rsidRPr="00A6050C" w:rsidRDefault="00232FB5" w:rsidP="00232FB5">
      <w:pPr>
        <w:pStyle w:val="HintText"/>
      </w:pPr>
      <w:r w:rsidRPr="00A6050C">
        <w:rPr>
          <w:rFonts w:eastAsiaTheme="majorEastAsia"/>
          <w:color w:val="001A74" w:themeColor="accent1" w:themeShade="BF"/>
          <w:sz w:val="26"/>
          <w:szCs w:val="26"/>
          <w:highlight w:val="green"/>
        </w:rPr>
        <w:t xml:space="preserve"> </w:t>
      </w:r>
      <w:r w:rsidRPr="00A6050C">
        <w:rPr>
          <w:highlight w:val="green"/>
        </w:rPr>
        <w:t xml:space="preserve">&lt;&lt; </w:t>
      </w:r>
      <w:r w:rsidRPr="00A6050C">
        <w:rPr>
          <w:iCs/>
          <w:highlight w:val="green"/>
        </w:rPr>
        <w:t>Did you apply feature scaling to your dataset? If so, which technique did you use, and why? If not, explain your reasoning.</w:t>
      </w:r>
      <w:r w:rsidRPr="00A6050C">
        <w:rPr>
          <w:highlight w:val="green"/>
        </w:rPr>
        <w:t>&gt;&gt;</w:t>
      </w:r>
    </w:p>
    <w:p w14:paraId="62FA8364" w14:textId="77777777" w:rsidR="00232FB5" w:rsidRPr="00A6050C" w:rsidRDefault="00232FB5" w:rsidP="00232FB5">
      <w:pPr>
        <w:pStyle w:val="HintText"/>
      </w:pPr>
    </w:p>
    <w:p w14:paraId="0F699494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Feature scaling is used when variables have different ranges.</w:t>
      </w:r>
    </w:p>
    <w:p w14:paraId="6075A58B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In our dataset, most features are already within similar ranges, and regression models such as:</w:t>
      </w:r>
    </w:p>
    <w:p w14:paraId="1C5CA3AF" w14:textId="77777777" w:rsidR="00CE473B" w:rsidRPr="00A6050C" w:rsidRDefault="00CE473B" w:rsidP="00CE473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Linear Regression</w:t>
      </w:r>
    </w:p>
    <w:p w14:paraId="2900306A" w14:textId="77777777" w:rsidR="00CE473B" w:rsidRPr="00A6050C" w:rsidRDefault="00CE473B" w:rsidP="00CE473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Ridge</w:t>
      </w:r>
    </w:p>
    <w:p w14:paraId="074E230F" w14:textId="77777777" w:rsidR="00CE473B" w:rsidRPr="00A6050C" w:rsidRDefault="00CE473B" w:rsidP="00CE473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Lasso</w:t>
      </w:r>
    </w:p>
    <w:p w14:paraId="5BA3B40A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can work without mandatory scaling.</w:t>
      </w:r>
    </w:p>
    <w:p w14:paraId="323EC950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Therefore, we </w:t>
      </w:r>
      <w:r w:rsidRPr="00A6050C">
        <w:rPr>
          <w:rStyle w:val="Strong"/>
          <w:rFonts w:asciiTheme="minorHAnsi" w:hAnsiTheme="minorHAnsi" w:cstheme="minorHAnsi"/>
        </w:rPr>
        <w:t>did not apply feature scaling</w:t>
      </w:r>
      <w:r w:rsidRPr="00A6050C">
        <w:rPr>
          <w:rFonts w:asciiTheme="minorHAnsi" w:hAnsiTheme="minorHAnsi" w:cstheme="minorHAnsi"/>
        </w:rPr>
        <w:t xml:space="preserve"> in this project.</w:t>
      </w:r>
    </w:p>
    <w:p w14:paraId="2DBDC832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However, if algorithms such as </w:t>
      </w:r>
      <w:r w:rsidRPr="00A6050C">
        <w:rPr>
          <w:rStyle w:val="Strong"/>
          <w:rFonts w:asciiTheme="minorHAnsi" w:hAnsiTheme="minorHAnsi" w:cstheme="minorHAnsi"/>
        </w:rPr>
        <w:t>KNN or SVM</w:t>
      </w:r>
      <w:r w:rsidRPr="00A6050C">
        <w:rPr>
          <w:rFonts w:asciiTheme="minorHAnsi" w:hAnsiTheme="minorHAnsi" w:cstheme="minorHAnsi"/>
        </w:rPr>
        <w:t xml:space="preserve"> are used, scaling techniques like:</w:t>
      </w:r>
    </w:p>
    <w:p w14:paraId="64B6009A" w14:textId="77777777" w:rsidR="00CE473B" w:rsidRPr="00A6050C" w:rsidRDefault="00CE473B" w:rsidP="00CE473B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Standardization</w:t>
      </w:r>
    </w:p>
    <w:p w14:paraId="3541F700" w14:textId="77777777" w:rsidR="00CE473B" w:rsidRPr="00A6050C" w:rsidRDefault="00CE473B" w:rsidP="00CE473B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Min-Max Scaling</w:t>
      </w:r>
    </w:p>
    <w:p w14:paraId="3EAD99C9" w14:textId="77777777" w:rsidR="00CE473B" w:rsidRPr="00A6050C" w:rsidRDefault="00CE473B" w:rsidP="00CE473B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can be applied to improve performance.</w:t>
      </w:r>
    </w:p>
    <w:p w14:paraId="3F8F8EE3" w14:textId="77777777" w:rsidR="00232FB5" w:rsidRPr="00A6050C" w:rsidRDefault="00232FB5" w:rsidP="00232FB5">
      <w:pPr>
        <w:rPr>
          <w:rFonts w:cstheme="minorHAnsi"/>
        </w:rPr>
      </w:pPr>
    </w:p>
    <w:p w14:paraId="0169621A" w14:textId="1E1B2DE2" w:rsidR="00232FB5" w:rsidRPr="00A6050C" w:rsidRDefault="00232FB5" w:rsidP="00232FB5">
      <w:pPr>
        <w:pStyle w:val="Heading1"/>
        <w:rPr>
          <w:rStyle w:val="SubtleEmphasis"/>
          <w:rFonts w:asciiTheme="minorHAnsi" w:hAnsiTheme="minorHAnsi" w:cstheme="minorHAnsi"/>
          <w:iCs/>
        </w:rPr>
      </w:pPr>
      <w:r w:rsidRPr="00A6050C">
        <w:rPr>
          <w:rStyle w:val="SubtleEmphasis"/>
          <w:rFonts w:asciiTheme="minorHAnsi" w:hAnsiTheme="minorHAnsi" w:cstheme="minorHAnsi"/>
          <w:iCs/>
        </w:rPr>
        <w:t>Regression Model</w:t>
      </w:r>
      <w:r w:rsidR="00DF4214" w:rsidRPr="00A6050C">
        <w:rPr>
          <w:rStyle w:val="SubtleEmphasis"/>
          <w:rFonts w:asciiTheme="minorHAnsi" w:hAnsiTheme="minorHAnsi" w:cstheme="minorHAnsi"/>
          <w:iCs/>
        </w:rPr>
        <w:t xml:space="preserve"> (7 Points)</w:t>
      </w:r>
    </w:p>
    <w:p w14:paraId="7D3CEE8A" w14:textId="77777777" w:rsidR="006E2089" w:rsidRPr="00A6050C" w:rsidRDefault="006E2089" w:rsidP="00232FB5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</w:p>
    <w:p w14:paraId="42E5256F" w14:textId="69C62DAD" w:rsidR="00232FB5" w:rsidRPr="00A6050C" w:rsidRDefault="00232FB5" w:rsidP="00232FB5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>Building the Regression Model</w:t>
      </w:r>
      <w:r w:rsidR="006E2089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(6 points)</w:t>
      </w:r>
    </w:p>
    <w:p w14:paraId="6BD9F0AF" w14:textId="0702FDA0" w:rsidR="00232FB5" w:rsidRPr="00A6050C" w:rsidRDefault="00232FB5" w:rsidP="00232FB5">
      <w:pPr>
        <w:rPr>
          <w:rFonts w:cstheme="minorHAnsi"/>
        </w:rPr>
      </w:pPr>
      <w:r w:rsidRPr="00A6050C">
        <w:rPr>
          <w:rFonts w:cstheme="minorHAnsi"/>
          <w:highlight w:val="green"/>
        </w:rPr>
        <w:t>Implement Multiple Linear Regression, Polynomial Regression, Lasso, Ridge, and Elastic Net models. Select the best-fitting model based on evaluation metrics(R-squared). Analyze the model's performance by comparing predicted value with the actual values in the dataset.</w:t>
      </w:r>
    </w:p>
    <w:p w14:paraId="1C96F069" w14:textId="66C81088" w:rsidR="00776036" w:rsidRPr="00A6050C" w:rsidRDefault="00776036" w:rsidP="00776036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In this project, we implemented multiple regression models to predict </w:t>
      </w:r>
      <w:proofErr w:type="spellStart"/>
      <w:r w:rsidRPr="00A6050C">
        <w:rPr>
          <w:rStyle w:val="Strong"/>
          <w:rFonts w:asciiTheme="minorHAnsi" w:eastAsiaTheme="minorEastAsia" w:hAnsiTheme="minorHAnsi" w:cstheme="minorHAnsi"/>
        </w:rPr>
        <w:t>Exam_Score</w:t>
      </w:r>
      <w:proofErr w:type="spellEnd"/>
      <w:r w:rsidRPr="00A6050C">
        <w:rPr>
          <w:rFonts w:asciiTheme="minorHAnsi" w:hAnsiTheme="minorHAnsi" w:cstheme="minorHAnsi"/>
        </w:rPr>
        <w:t>.</w:t>
      </w:r>
    </w:p>
    <w:p w14:paraId="6591A34A" w14:textId="77777777" w:rsidR="00776036" w:rsidRPr="00A6050C" w:rsidRDefault="00776036" w:rsidP="00776036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The models used were:</w:t>
      </w:r>
    </w:p>
    <w:p w14:paraId="1F324219" w14:textId="77777777" w:rsidR="00776036" w:rsidRPr="00A6050C" w:rsidRDefault="00776036" w:rsidP="0077603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Linear Regression</w:t>
      </w:r>
    </w:p>
    <w:p w14:paraId="661E885B" w14:textId="77777777" w:rsidR="00776036" w:rsidRPr="00A6050C" w:rsidRDefault="00776036" w:rsidP="0077603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lastRenderedPageBreak/>
        <w:t>Polynomial Regression</w:t>
      </w:r>
    </w:p>
    <w:p w14:paraId="3C61EBA4" w14:textId="77777777" w:rsidR="00776036" w:rsidRPr="00A6050C" w:rsidRDefault="00776036" w:rsidP="0077603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Ridge Regression</w:t>
      </w:r>
    </w:p>
    <w:p w14:paraId="1399D197" w14:textId="77777777" w:rsidR="00776036" w:rsidRPr="00A6050C" w:rsidRDefault="00776036" w:rsidP="0077603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Lasso Regression</w:t>
      </w:r>
    </w:p>
    <w:p w14:paraId="0F0A4D9F" w14:textId="77777777" w:rsidR="00776036" w:rsidRPr="00A6050C" w:rsidRDefault="00776036" w:rsidP="0077603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Elastic Net Regression</w:t>
      </w:r>
    </w:p>
    <w:p w14:paraId="19509658" w14:textId="77777777" w:rsidR="00776036" w:rsidRPr="00A6050C" w:rsidRDefault="00776036" w:rsidP="00776036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These models were implemented using the </w:t>
      </w:r>
      <w:r w:rsidRPr="00A6050C">
        <w:rPr>
          <w:rStyle w:val="Strong"/>
          <w:rFonts w:asciiTheme="minorHAnsi" w:eastAsiaTheme="minorEastAsia" w:hAnsiTheme="minorHAnsi" w:cstheme="minorHAnsi"/>
        </w:rPr>
        <w:t>Scikit-learn library</w:t>
      </w:r>
      <w:r w:rsidRPr="00A6050C">
        <w:rPr>
          <w:rFonts w:asciiTheme="minorHAnsi" w:hAnsiTheme="minorHAnsi" w:cstheme="minorHAnsi"/>
        </w:rPr>
        <w:t>.</w:t>
      </w:r>
    </w:p>
    <w:p w14:paraId="7E3E5778" w14:textId="77777777" w:rsidR="00776036" w:rsidRPr="00A6050C" w:rsidRDefault="00776036" w:rsidP="00232FB5">
      <w:pPr>
        <w:rPr>
          <w:rFonts w:cstheme="minorHAnsi"/>
        </w:rPr>
      </w:pPr>
    </w:p>
    <w:p w14:paraId="22F35B51" w14:textId="77777777" w:rsidR="00232FB5" w:rsidRPr="00A6050C" w:rsidRDefault="00232FB5" w:rsidP="00232FB5">
      <w:pPr>
        <w:rPr>
          <w:rFonts w:cstheme="minorHAnsi"/>
        </w:rPr>
      </w:pPr>
    </w:p>
    <w:p w14:paraId="6D030212" w14:textId="77777777" w:rsidR="00232FB5" w:rsidRPr="00A6050C" w:rsidRDefault="00232FB5" w:rsidP="00232FB5">
      <w:pPr>
        <w:rPr>
          <w:rFonts w:cstheme="minorHAnsi"/>
          <w:b/>
          <w:bCs/>
          <w:highlight w:val="green"/>
        </w:rPr>
      </w:pPr>
      <w:r w:rsidRPr="00A6050C">
        <w:rPr>
          <w:rFonts w:cstheme="minorHAnsi"/>
          <w:b/>
          <w:bCs/>
          <w:color w:val="FF0000"/>
          <w:highlight w:val="green"/>
        </w:rPr>
        <w:t xml:space="preserve">Steps to be followed: </w:t>
      </w:r>
    </w:p>
    <w:p w14:paraId="27736FF7" w14:textId="77777777" w:rsidR="00232FB5" w:rsidRPr="00A6050C" w:rsidRDefault="00232FB5" w:rsidP="00232FB5">
      <w:pPr>
        <w:pStyle w:val="Heading3"/>
        <w:rPr>
          <w:rFonts w:asciiTheme="minorHAnsi" w:hAnsiTheme="minorHAnsi" w:cstheme="minorHAnsi"/>
          <w:highlight w:val="green"/>
        </w:rPr>
      </w:pPr>
      <w:r w:rsidRPr="00A6050C">
        <w:rPr>
          <w:rStyle w:val="Strong"/>
          <w:rFonts w:asciiTheme="minorHAnsi" w:hAnsiTheme="minorHAnsi" w:cstheme="minorHAnsi"/>
          <w:highlight w:val="green"/>
        </w:rPr>
        <w:t>1. Loading and Preprocessing the Data</w:t>
      </w:r>
    </w:p>
    <w:p w14:paraId="129B214A" w14:textId="77777777" w:rsidR="00232FB5" w:rsidRPr="00A6050C" w:rsidRDefault="00232FB5" w:rsidP="00232FB5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Load Dataset</w:t>
      </w:r>
      <w:r w:rsidRPr="00A6050C">
        <w:rPr>
          <w:rFonts w:cstheme="minorHAnsi"/>
          <w:highlight w:val="green"/>
        </w:rPr>
        <w:t>:</w:t>
      </w:r>
    </w:p>
    <w:p w14:paraId="6458BD17" w14:textId="77777777" w:rsidR="00232FB5" w:rsidRPr="00A6050C" w:rsidRDefault="00232FB5" w:rsidP="00232FB5">
      <w:pPr>
        <w:numPr>
          <w:ilvl w:val="1"/>
          <w:numId w:val="5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The dataset (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Marks.csv</w:t>
      </w:r>
      <w:r w:rsidRPr="00A6050C">
        <w:rPr>
          <w:rFonts w:cstheme="minorHAnsi"/>
          <w:highlight w:val="green"/>
        </w:rPr>
        <w:t xml:space="preserve">) is loaded using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pandas</w:t>
      </w:r>
      <w:r w:rsidRPr="00A6050C">
        <w:rPr>
          <w:rFonts w:cstheme="minorHAnsi"/>
          <w:highlight w:val="green"/>
        </w:rPr>
        <w:t>.</w:t>
      </w:r>
    </w:p>
    <w:p w14:paraId="3B5B17D0" w14:textId="77777777" w:rsidR="00232FB5" w:rsidRPr="00A6050C" w:rsidRDefault="00232FB5" w:rsidP="00232FB5">
      <w:pPr>
        <w:numPr>
          <w:ilvl w:val="1"/>
          <w:numId w:val="5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Relevant columns (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Quiz</w:t>
      </w:r>
      <w:r w:rsidRPr="00A6050C">
        <w:rPr>
          <w:rFonts w:cstheme="minorHAnsi"/>
          <w:highlight w:val="green"/>
        </w:rPr>
        <w:t xml:space="preserve">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Practical</w:t>
      </w:r>
      <w:r w:rsidRPr="00A6050C">
        <w:rPr>
          <w:rFonts w:cstheme="minorHAnsi"/>
          <w:highlight w:val="green"/>
        </w:rPr>
        <w:t xml:space="preserve">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Project</w:t>
      </w:r>
      <w:r w:rsidRPr="00A6050C">
        <w:rPr>
          <w:rFonts w:cstheme="minorHAnsi"/>
          <w:highlight w:val="green"/>
        </w:rPr>
        <w:t xml:space="preserve">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Final</w:t>
      </w:r>
      <w:r w:rsidRPr="00A6050C">
        <w:rPr>
          <w:rFonts w:cstheme="minorHAnsi"/>
          <w:highlight w:val="green"/>
        </w:rPr>
        <w:t>) are extracted for analysis.</w:t>
      </w:r>
    </w:p>
    <w:p w14:paraId="30AD5517" w14:textId="77777777" w:rsidR="00232FB5" w:rsidRPr="00A6050C" w:rsidRDefault="00232FB5" w:rsidP="00232FB5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Handle Missing Values</w:t>
      </w:r>
      <w:r w:rsidRPr="00A6050C">
        <w:rPr>
          <w:rFonts w:cstheme="minorHAnsi"/>
          <w:highlight w:val="green"/>
        </w:rPr>
        <w:t>:</w:t>
      </w:r>
    </w:p>
    <w:p w14:paraId="04A6149F" w14:textId="77777777" w:rsidR="00232FB5" w:rsidRPr="00A6050C" w:rsidRDefault="00232FB5" w:rsidP="00232FB5">
      <w:pPr>
        <w:numPr>
          <w:ilvl w:val="1"/>
          <w:numId w:val="5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Missing values in the selected columns are replaced with their respective column means to ensure the dataset is complete and usable for modeling.</w:t>
      </w:r>
    </w:p>
    <w:p w14:paraId="7271D341" w14:textId="77777777" w:rsidR="00232FB5" w:rsidRPr="00A6050C" w:rsidRDefault="00232FB5" w:rsidP="00232FB5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Create Target Variable</w:t>
      </w:r>
      <w:r w:rsidRPr="00A6050C">
        <w:rPr>
          <w:rFonts w:cstheme="minorHAnsi"/>
          <w:highlight w:val="green"/>
        </w:rPr>
        <w:t>:</w:t>
      </w:r>
    </w:p>
    <w:p w14:paraId="13C246FF" w14:textId="77777777" w:rsidR="00232FB5" w:rsidRPr="00A6050C" w:rsidRDefault="00232FB5" w:rsidP="00232FB5">
      <w:pPr>
        <w:numPr>
          <w:ilvl w:val="1"/>
          <w:numId w:val="5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A new column,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Total</w:t>
      </w:r>
      <w:r w:rsidRPr="00A6050C">
        <w:rPr>
          <w:rFonts w:cstheme="minorHAnsi"/>
          <w:highlight w:val="green"/>
        </w:rPr>
        <w:t>, is computed as a weighted sum of the independent variables:</w:t>
      </w:r>
    </w:p>
    <w:p w14:paraId="4C41E907" w14:textId="1BAEA585" w:rsidR="00776036" w:rsidRPr="00A6050C" w:rsidRDefault="00232FB5" w:rsidP="00776036">
      <w:pPr>
        <w:numPr>
          <w:ilvl w:val="2"/>
          <w:numId w:val="5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Total = 0.1 * Quiz + 0.3 * Practical + 0.3 * Project + 0.3 * Final</w:t>
      </w:r>
      <w:r w:rsidRPr="00A6050C">
        <w:rPr>
          <w:rFonts w:cstheme="minorHAnsi"/>
          <w:highlight w:val="green"/>
        </w:rPr>
        <w:t>.</w:t>
      </w:r>
    </w:p>
    <w:p w14:paraId="16108E13" w14:textId="5B312382" w:rsidR="00776036" w:rsidRPr="00A6050C" w:rsidRDefault="00776036" w:rsidP="00776036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drawing>
          <wp:inline distT="0" distB="0" distL="0" distR="0" wp14:anchorId="7537EC68" wp14:editId="287A59B6">
            <wp:extent cx="5727700" cy="12954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175E" w14:textId="61B8E877" w:rsidR="00776036" w:rsidRPr="00A6050C" w:rsidRDefault="00776036" w:rsidP="00776036">
      <w:pPr>
        <w:spacing w:before="100" w:beforeAutospacing="1" w:after="100" w:afterAutospacing="1"/>
        <w:rPr>
          <w:rFonts w:cstheme="minorHAnsi"/>
        </w:rPr>
      </w:pPr>
      <w:proofErr w:type="gramStart"/>
      <w:r w:rsidRPr="00A6050C">
        <w:rPr>
          <w:rFonts w:cstheme="minorHAnsi"/>
        </w:rPr>
        <w:lastRenderedPageBreak/>
        <w:t>First</w:t>
      </w:r>
      <w:proofErr w:type="gramEnd"/>
      <w:r w:rsidRPr="00A6050C">
        <w:rPr>
          <w:rFonts w:cstheme="minorHAnsi"/>
        </w:rPr>
        <w:t xml:space="preserve"> we Loaded the dataset.</w:t>
      </w:r>
      <w:r w:rsidRPr="00A6050C">
        <w:rPr>
          <w:rFonts w:cstheme="minorHAnsi"/>
          <w:noProof/>
        </w:rPr>
        <w:drawing>
          <wp:inline distT="0" distB="0" distL="0" distR="0" wp14:anchorId="775F2D56" wp14:editId="3F1B44E6">
            <wp:extent cx="5727700" cy="4469765"/>
            <wp:effectExtent l="0" t="0" r="635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7109" w14:textId="7FF3523E" w:rsidR="00776036" w:rsidRPr="00A6050C" w:rsidRDefault="00776036" w:rsidP="00776036">
      <w:pPr>
        <w:spacing w:before="100" w:beforeAutospacing="1" w:after="100" w:afterAutospacing="1"/>
        <w:rPr>
          <w:rFonts w:cstheme="minorHAnsi"/>
        </w:rPr>
      </w:pPr>
      <w:r w:rsidRPr="00A6050C">
        <w:rPr>
          <w:rFonts w:cstheme="minorHAnsi"/>
        </w:rPr>
        <w:t>Then we clean the data by handling missing values</w:t>
      </w:r>
    </w:p>
    <w:p w14:paraId="3AD066FB" w14:textId="72A6066F" w:rsidR="00776036" w:rsidRPr="00A6050C" w:rsidRDefault="00776036" w:rsidP="00776036">
      <w:pPr>
        <w:spacing w:before="100" w:beforeAutospacing="1" w:after="100" w:afterAutospacing="1"/>
        <w:rPr>
          <w:rStyle w:val="Strong"/>
          <w:rFonts w:cstheme="minorHAnsi"/>
          <w:b w:val="0"/>
          <w:bCs w:val="0"/>
        </w:rPr>
      </w:pPr>
      <w:r w:rsidRPr="00A6050C">
        <w:rPr>
          <w:rStyle w:val="Strong"/>
          <w:rFonts w:cstheme="minorHAnsi"/>
          <w:b w:val="0"/>
          <w:bCs w:val="0"/>
          <w:noProof/>
        </w:rPr>
        <w:drawing>
          <wp:inline distT="0" distB="0" distL="0" distR="0" wp14:anchorId="6651D4DF" wp14:editId="1422F985">
            <wp:extent cx="5727700" cy="135445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415C" w14:textId="4EA3318F" w:rsidR="00232FB5" w:rsidRPr="00A6050C" w:rsidRDefault="00232FB5" w:rsidP="00232FB5">
      <w:pPr>
        <w:pStyle w:val="Heading3"/>
        <w:rPr>
          <w:rFonts w:asciiTheme="minorHAnsi" w:hAnsiTheme="minorHAnsi" w:cstheme="minorHAnsi"/>
          <w:highlight w:val="green"/>
        </w:rPr>
      </w:pPr>
      <w:r w:rsidRPr="00A6050C">
        <w:rPr>
          <w:rStyle w:val="Strong"/>
          <w:rFonts w:asciiTheme="minorHAnsi" w:hAnsiTheme="minorHAnsi" w:cstheme="minorHAnsi"/>
          <w:highlight w:val="green"/>
        </w:rPr>
        <w:t>2. Detecting and Removing Outliers</w:t>
      </w:r>
    </w:p>
    <w:p w14:paraId="49A134DF" w14:textId="77777777" w:rsidR="00232FB5" w:rsidRPr="00A6050C" w:rsidRDefault="00232FB5" w:rsidP="00232FB5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Outlier Detection</w:t>
      </w:r>
      <w:r w:rsidRPr="00A6050C">
        <w:rPr>
          <w:rFonts w:cstheme="minorHAnsi"/>
          <w:highlight w:val="green"/>
        </w:rPr>
        <w:t>:</w:t>
      </w:r>
    </w:p>
    <w:p w14:paraId="48762FAB" w14:textId="77777777" w:rsidR="00232FB5" w:rsidRPr="00A6050C" w:rsidRDefault="00232FB5" w:rsidP="00232FB5">
      <w:pPr>
        <w:numPr>
          <w:ilvl w:val="1"/>
          <w:numId w:val="6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For each independent variable (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Quiz</w:t>
      </w:r>
      <w:r w:rsidRPr="00A6050C">
        <w:rPr>
          <w:rFonts w:cstheme="minorHAnsi"/>
          <w:highlight w:val="green"/>
        </w:rPr>
        <w:t xml:space="preserve">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Practical</w:t>
      </w:r>
      <w:r w:rsidRPr="00A6050C">
        <w:rPr>
          <w:rFonts w:cstheme="minorHAnsi"/>
          <w:highlight w:val="green"/>
        </w:rPr>
        <w:t xml:space="preserve">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Project</w:t>
      </w:r>
      <w:r w:rsidRPr="00A6050C">
        <w:rPr>
          <w:rFonts w:cstheme="minorHAnsi"/>
          <w:highlight w:val="green"/>
        </w:rPr>
        <w:t xml:space="preserve">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Final</w:t>
      </w:r>
      <w:r w:rsidRPr="00A6050C">
        <w:rPr>
          <w:rFonts w:cstheme="minorHAnsi"/>
          <w:highlight w:val="green"/>
        </w:rPr>
        <w:t xml:space="preserve">), outliers are identified using the </w:t>
      </w:r>
      <w:r w:rsidRPr="00A6050C">
        <w:rPr>
          <w:rStyle w:val="Strong"/>
          <w:rFonts w:cstheme="minorHAnsi"/>
          <w:highlight w:val="green"/>
        </w:rPr>
        <w:t>Interquartile Range (IQR) Method</w:t>
      </w:r>
      <w:r w:rsidRPr="00A6050C">
        <w:rPr>
          <w:rFonts w:cstheme="minorHAnsi"/>
          <w:highlight w:val="green"/>
        </w:rPr>
        <w:t>:</w:t>
      </w:r>
    </w:p>
    <w:p w14:paraId="790F9918" w14:textId="77777777" w:rsidR="00232FB5" w:rsidRPr="00A6050C" w:rsidRDefault="00232FB5" w:rsidP="00232FB5">
      <w:pPr>
        <w:numPr>
          <w:ilvl w:val="2"/>
          <w:numId w:val="6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Values outside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[Q1 - 1.5*IQR, Q3 + 1.5*IQR]</w:t>
      </w:r>
      <w:r w:rsidRPr="00A6050C">
        <w:rPr>
          <w:rFonts w:cstheme="minorHAnsi"/>
          <w:highlight w:val="green"/>
        </w:rPr>
        <w:t xml:space="preserve"> are flagged as outliers.</w:t>
      </w:r>
    </w:p>
    <w:p w14:paraId="66713616" w14:textId="77777777" w:rsidR="00232FB5" w:rsidRPr="00A6050C" w:rsidRDefault="00232FB5" w:rsidP="00232FB5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Combine Outliers</w:t>
      </w:r>
      <w:r w:rsidRPr="00A6050C">
        <w:rPr>
          <w:rFonts w:cstheme="minorHAnsi"/>
          <w:highlight w:val="green"/>
        </w:rPr>
        <w:t>:</w:t>
      </w:r>
    </w:p>
    <w:p w14:paraId="2034DA50" w14:textId="77777777" w:rsidR="00232FB5" w:rsidRPr="00A6050C" w:rsidRDefault="00232FB5" w:rsidP="00232FB5">
      <w:pPr>
        <w:numPr>
          <w:ilvl w:val="1"/>
          <w:numId w:val="6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Outliers detected for all variables are consolidated into a single </w:t>
      </w:r>
      <w:proofErr w:type="spellStart"/>
      <w:r w:rsidRPr="00A6050C">
        <w:rPr>
          <w:rFonts w:cstheme="minorHAnsi"/>
          <w:highlight w:val="green"/>
        </w:rPr>
        <w:t>DataFrame</w:t>
      </w:r>
      <w:proofErr w:type="spellEnd"/>
      <w:r w:rsidRPr="00A6050C">
        <w:rPr>
          <w:rFonts w:cstheme="minorHAnsi"/>
          <w:highlight w:val="green"/>
        </w:rPr>
        <w:t xml:space="preserve"> and duplicates are removed.</w:t>
      </w:r>
    </w:p>
    <w:p w14:paraId="26A7ED41" w14:textId="77777777" w:rsidR="00232FB5" w:rsidRPr="00A6050C" w:rsidRDefault="00232FB5" w:rsidP="00232FB5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lastRenderedPageBreak/>
        <w:t>Remove Outliers</w:t>
      </w:r>
      <w:r w:rsidRPr="00A6050C">
        <w:rPr>
          <w:rFonts w:cstheme="minorHAnsi"/>
          <w:highlight w:val="green"/>
        </w:rPr>
        <w:t>:</w:t>
      </w:r>
    </w:p>
    <w:p w14:paraId="1345A750" w14:textId="7BB68D47" w:rsidR="00232FB5" w:rsidRPr="00A6050C" w:rsidRDefault="00232FB5" w:rsidP="00232FB5">
      <w:pPr>
        <w:numPr>
          <w:ilvl w:val="1"/>
          <w:numId w:val="6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Rows corresponding to the detected outliers are removed from the dataset to improve model performance.</w:t>
      </w:r>
    </w:p>
    <w:p w14:paraId="2556E3F7" w14:textId="3A9704F3" w:rsidR="00776036" w:rsidRPr="00A6050C" w:rsidRDefault="00776036" w:rsidP="00776036">
      <w:pPr>
        <w:spacing w:before="100" w:beforeAutospacing="1" w:after="100" w:afterAutospacing="1"/>
        <w:rPr>
          <w:rFonts w:cstheme="minorHAnsi"/>
        </w:rPr>
      </w:pPr>
      <w:r w:rsidRPr="00A6050C">
        <w:rPr>
          <w:rFonts w:cstheme="minorHAnsi"/>
        </w:rPr>
        <w:t>We detect the outliers and then encoded them and print the shape of dataset after doing this which is (6054, 28)</w:t>
      </w:r>
    </w:p>
    <w:p w14:paraId="77148312" w14:textId="4C36754C" w:rsidR="00776036" w:rsidRPr="00A6050C" w:rsidRDefault="00776036" w:rsidP="00776036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drawing>
          <wp:inline distT="0" distB="0" distL="0" distR="0" wp14:anchorId="69C371B3" wp14:editId="5BEB4B6D">
            <wp:extent cx="5727700" cy="1388745"/>
            <wp:effectExtent l="0" t="0" r="635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7396" w14:textId="77777777" w:rsidR="00232FB5" w:rsidRPr="00A6050C" w:rsidRDefault="00232FB5" w:rsidP="00232FB5">
      <w:pPr>
        <w:pStyle w:val="Heading3"/>
        <w:rPr>
          <w:rFonts w:asciiTheme="minorHAnsi" w:hAnsiTheme="minorHAnsi" w:cstheme="minorHAnsi"/>
          <w:highlight w:val="green"/>
        </w:rPr>
      </w:pPr>
      <w:r w:rsidRPr="00A6050C">
        <w:rPr>
          <w:rStyle w:val="Strong"/>
          <w:rFonts w:asciiTheme="minorHAnsi" w:hAnsiTheme="minorHAnsi" w:cstheme="minorHAnsi"/>
          <w:highlight w:val="green"/>
        </w:rPr>
        <w:t>3. Splitting the Data</w:t>
      </w:r>
    </w:p>
    <w:p w14:paraId="47CF454A" w14:textId="77777777" w:rsidR="00232FB5" w:rsidRPr="00A6050C" w:rsidRDefault="00232FB5" w:rsidP="00232FB5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Independent Variables (X)</w:t>
      </w:r>
      <w:r w:rsidRPr="00A6050C">
        <w:rPr>
          <w:rFonts w:cstheme="minorHAnsi"/>
          <w:highlight w:val="green"/>
        </w:rPr>
        <w:t>:</w:t>
      </w:r>
    </w:p>
    <w:p w14:paraId="75A21533" w14:textId="77777777" w:rsidR="00232FB5" w:rsidRPr="00A6050C" w:rsidRDefault="00232FB5" w:rsidP="00232FB5">
      <w:pPr>
        <w:numPr>
          <w:ilvl w:val="1"/>
          <w:numId w:val="7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The cleaned dataset’s independent variables: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Quiz</w:t>
      </w:r>
      <w:r w:rsidRPr="00A6050C">
        <w:rPr>
          <w:rFonts w:cstheme="minorHAnsi"/>
          <w:highlight w:val="green"/>
        </w:rPr>
        <w:t xml:space="preserve">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Practical</w:t>
      </w:r>
      <w:r w:rsidRPr="00A6050C">
        <w:rPr>
          <w:rFonts w:cstheme="minorHAnsi"/>
          <w:highlight w:val="green"/>
        </w:rPr>
        <w:t xml:space="preserve">,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Project</w:t>
      </w:r>
      <w:r w:rsidRPr="00A6050C">
        <w:rPr>
          <w:rFonts w:cstheme="minorHAnsi"/>
          <w:highlight w:val="green"/>
        </w:rPr>
        <w:t xml:space="preserve">, and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Final</w:t>
      </w:r>
      <w:r w:rsidRPr="00A6050C">
        <w:rPr>
          <w:rFonts w:cstheme="minorHAnsi"/>
          <w:highlight w:val="green"/>
        </w:rPr>
        <w:t>.</w:t>
      </w:r>
    </w:p>
    <w:p w14:paraId="66144641" w14:textId="77777777" w:rsidR="00232FB5" w:rsidRPr="00A6050C" w:rsidRDefault="00232FB5" w:rsidP="00232FB5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Target Variable (y)</w:t>
      </w:r>
      <w:r w:rsidRPr="00A6050C">
        <w:rPr>
          <w:rFonts w:cstheme="minorHAnsi"/>
          <w:highlight w:val="green"/>
        </w:rPr>
        <w:t>:</w:t>
      </w:r>
    </w:p>
    <w:p w14:paraId="32D807DA" w14:textId="77777777" w:rsidR="00232FB5" w:rsidRPr="00A6050C" w:rsidRDefault="00232FB5" w:rsidP="00232FB5">
      <w:pPr>
        <w:numPr>
          <w:ilvl w:val="1"/>
          <w:numId w:val="7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The target variable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Total</w:t>
      </w:r>
      <w:r w:rsidRPr="00A6050C">
        <w:rPr>
          <w:rFonts w:cstheme="minorHAnsi"/>
          <w:highlight w:val="green"/>
        </w:rPr>
        <w:t>.</w:t>
      </w:r>
    </w:p>
    <w:p w14:paraId="24B200AD" w14:textId="77777777" w:rsidR="00232FB5" w:rsidRPr="00A6050C" w:rsidRDefault="00232FB5" w:rsidP="00232FB5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Train-Test Split</w:t>
      </w:r>
      <w:r w:rsidRPr="00A6050C">
        <w:rPr>
          <w:rFonts w:cstheme="minorHAnsi"/>
          <w:highlight w:val="green"/>
        </w:rPr>
        <w:t>:</w:t>
      </w:r>
    </w:p>
    <w:p w14:paraId="5BD0B574" w14:textId="6D270FF9" w:rsidR="00232FB5" w:rsidRPr="00A6050C" w:rsidRDefault="00232FB5" w:rsidP="00232FB5">
      <w:pPr>
        <w:numPr>
          <w:ilvl w:val="1"/>
          <w:numId w:val="7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The dataset is split into training (80%) and testing (20%) sets using </w:t>
      </w:r>
      <w:proofErr w:type="spellStart"/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train_test_split</w:t>
      </w:r>
      <w:proofErr w:type="spellEnd"/>
      <w:r w:rsidRPr="00A6050C">
        <w:rPr>
          <w:rFonts w:cstheme="minorHAnsi"/>
          <w:highlight w:val="green"/>
        </w:rPr>
        <w:t>.</w:t>
      </w:r>
    </w:p>
    <w:p w14:paraId="0E9CB188" w14:textId="459BF252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drawing>
          <wp:inline distT="0" distB="0" distL="0" distR="0" wp14:anchorId="28F5D13D" wp14:editId="555B6A57">
            <wp:extent cx="5727700" cy="284353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1AF8" w14:textId="59868D18" w:rsidR="00A62DD7" w:rsidRPr="00A6050C" w:rsidRDefault="00A62DD7" w:rsidP="00A62DD7">
      <w:pPr>
        <w:spacing w:before="100" w:beforeAutospacing="1" w:after="100" w:afterAutospacing="1"/>
        <w:rPr>
          <w:rFonts w:cstheme="minorHAnsi"/>
        </w:rPr>
      </w:pPr>
      <w:r w:rsidRPr="00A6050C">
        <w:rPr>
          <w:rFonts w:cstheme="minorHAnsi"/>
        </w:rPr>
        <w:t xml:space="preserve">We followed the steps given </w:t>
      </w:r>
      <w:proofErr w:type="gramStart"/>
      <w:r w:rsidRPr="00A6050C">
        <w:rPr>
          <w:rFonts w:cstheme="minorHAnsi"/>
        </w:rPr>
        <w:t>and  splitting</w:t>
      </w:r>
      <w:proofErr w:type="gramEnd"/>
      <w:r w:rsidRPr="00A6050C">
        <w:rPr>
          <w:rFonts w:cstheme="minorHAnsi"/>
        </w:rPr>
        <w:t xml:space="preserve"> the data.</w:t>
      </w:r>
    </w:p>
    <w:p w14:paraId="70CDFD5A" w14:textId="77777777" w:rsidR="00232FB5" w:rsidRPr="00A6050C" w:rsidRDefault="00232FB5" w:rsidP="00232FB5">
      <w:pPr>
        <w:pStyle w:val="Heading3"/>
        <w:rPr>
          <w:rFonts w:asciiTheme="minorHAnsi" w:hAnsiTheme="minorHAnsi" w:cstheme="minorHAnsi"/>
          <w:highlight w:val="green"/>
        </w:rPr>
      </w:pPr>
      <w:r w:rsidRPr="00A6050C">
        <w:rPr>
          <w:rStyle w:val="Strong"/>
          <w:rFonts w:asciiTheme="minorHAnsi" w:hAnsiTheme="minorHAnsi" w:cstheme="minorHAnsi"/>
          <w:highlight w:val="green"/>
        </w:rPr>
        <w:lastRenderedPageBreak/>
        <w:t>4. Applying Regression Models</w:t>
      </w:r>
    </w:p>
    <w:p w14:paraId="297D5A36" w14:textId="77777777" w:rsidR="00232FB5" w:rsidRPr="00A6050C" w:rsidRDefault="00232FB5" w:rsidP="00232FB5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Regression Models</w:t>
      </w:r>
      <w:r w:rsidRPr="00A6050C">
        <w:rPr>
          <w:rFonts w:cstheme="minorHAnsi"/>
          <w:highlight w:val="green"/>
        </w:rPr>
        <w:t>:</w:t>
      </w:r>
    </w:p>
    <w:p w14:paraId="48FA8E7A" w14:textId="77777777" w:rsidR="00232FB5" w:rsidRPr="00A6050C" w:rsidRDefault="00232FB5" w:rsidP="00232FB5">
      <w:pPr>
        <w:numPr>
          <w:ilvl w:val="1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Multiple regression models are applied to predict the target variable 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Total</w:t>
      </w:r>
      <w:r w:rsidRPr="00A6050C">
        <w:rPr>
          <w:rFonts w:cstheme="minorHAnsi"/>
          <w:highlight w:val="green"/>
        </w:rPr>
        <w:t>:</w:t>
      </w:r>
    </w:p>
    <w:p w14:paraId="4F38B563" w14:textId="77777777" w:rsidR="00232FB5" w:rsidRPr="00A6050C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Linear Regression</w:t>
      </w:r>
      <w:r w:rsidRPr="00A6050C">
        <w:rPr>
          <w:rFonts w:cstheme="minorHAnsi"/>
          <w:highlight w:val="green"/>
        </w:rPr>
        <w:t>:</w:t>
      </w:r>
    </w:p>
    <w:p w14:paraId="4D93735A" w14:textId="77777777" w:rsidR="00232FB5" w:rsidRPr="00A6050C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Fits a straight line to the data.</w:t>
      </w:r>
    </w:p>
    <w:p w14:paraId="2CBD1C1D" w14:textId="77777777" w:rsidR="00232FB5" w:rsidRPr="00A6050C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Polynomial Regression (Degree 2)</w:t>
      </w:r>
      <w:r w:rsidRPr="00A6050C">
        <w:rPr>
          <w:rFonts w:cstheme="minorHAnsi"/>
          <w:highlight w:val="green"/>
        </w:rPr>
        <w:t>:</w:t>
      </w:r>
    </w:p>
    <w:p w14:paraId="6DEC44E5" w14:textId="77777777" w:rsidR="00232FB5" w:rsidRPr="00A6050C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Transforms features to include polynomial terms of degree 2.</w:t>
      </w:r>
    </w:p>
    <w:p w14:paraId="1C1C0685" w14:textId="77777777" w:rsidR="00232FB5" w:rsidRPr="00A6050C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Ridge Regression</w:t>
      </w:r>
      <w:r w:rsidRPr="00A6050C">
        <w:rPr>
          <w:rFonts w:cstheme="minorHAnsi"/>
          <w:highlight w:val="green"/>
        </w:rPr>
        <w:t>:</w:t>
      </w:r>
    </w:p>
    <w:p w14:paraId="7A32E392" w14:textId="77777777" w:rsidR="00232FB5" w:rsidRPr="00A6050C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Linear regression with L2 regularization to reduce overfitting.</w:t>
      </w:r>
    </w:p>
    <w:p w14:paraId="0D514E48" w14:textId="77777777" w:rsidR="00232FB5" w:rsidRPr="00A6050C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Lasso Regression</w:t>
      </w:r>
      <w:r w:rsidRPr="00A6050C">
        <w:rPr>
          <w:rFonts w:cstheme="minorHAnsi"/>
          <w:highlight w:val="green"/>
        </w:rPr>
        <w:t>:</w:t>
      </w:r>
    </w:p>
    <w:p w14:paraId="0334C58D" w14:textId="77777777" w:rsidR="00232FB5" w:rsidRPr="00A6050C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Linear regression with L1 regularization for feature selection.</w:t>
      </w:r>
    </w:p>
    <w:p w14:paraId="1A8B57D7" w14:textId="77777777" w:rsidR="00232FB5" w:rsidRPr="00A6050C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Elastic Net Regression</w:t>
      </w:r>
      <w:r w:rsidRPr="00A6050C">
        <w:rPr>
          <w:rFonts w:cstheme="minorHAnsi"/>
          <w:highlight w:val="green"/>
        </w:rPr>
        <w:t>:</w:t>
      </w:r>
    </w:p>
    <w:p w14:paraId="6EB58DA0" w14:textId="77777777" w:rsidR="00232FB5" w:rsidRPr="00A6050C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Combines L1 and L2 regularization.</w:t>
      </w:r>
    </w:p>
    <w:p w14:paraId="46071EA6" w14:textId="77777777" w:rsidR="00232FB5" w:rsidRPr="00A6050C" w:rsidRDefault="00232FB5" w:rsidP="00232FB5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Polynomial Features</w:t>
      </w:r>
      <w:r w:rsidRPr="00A6050C">
        <w:rPr>
          <w:rFonts w:cstheme="minorHAnsi"/>
          <w:highlight w:val="green"/>
        </w:rPr>
        <w:t>:</w:t>
      </w:r>
    </w:p>
    <w:p w14:paraId="1A2F92F5" w14:textId="6DCA8F02" w:rsidR="00232FB5" w:rsidRPr="00A6050C" w:rsidRDefault="00232FB5" w:rsidP="00232FB5">
      <w:pPr>
        <w:numPr>
          <w:ilvl w:val="1"/>
          <w:numId w:val="8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For polynomial regression, the features are transformed to include polynomial terms using </w:t>
      </w:r>
      <w:proofErr w:type="spellStart"/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PolynomialFeatures</w:t>
      </w:r>
      <w:proofErr w:type="spellEnd"/>
      <w:r w:rsidRPr="00A6050C">
        <w:rPr>
          <w:rFonts w:cstheme="minorHAnsi"/>
          <w:highlight w:val="green"/>
        </w:rPr>
        <w:t>.</w:t>
      </w:r>
    </w:p>
    <w:p w14:paraId="0EDD3152" w14:textId="71AB4A8B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drawing>
          <wp:inline distT="0" distB="0" distL="0" distR="0" wp14:anchorId="7DB1F7CA" wp14:editId="417722F7">
            <wp:extent cx="5727700" cy="1916430"/>
            <wp:effectExtent l="0" t="0" r="635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B6D9" w14:textId="436002B1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lastRenderedPageBreak/>
        <w:drawing>
          <wp:inline distT="0" distB="0" distL="0" distR="0" wp14:anchorId="7AC4F1E1" wp14:editId="4BA25EBC">
            <wp:extent cx="5727700" cy="46482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078E" w14:textId="3F3BBA8D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lastRenderedPageBreak/>
        <w:drawing>
          <wp:inline distT="0" distB="0" distL="0" distR="0" wp14:anchorId="36CD85BB" wp14:editId="2A8C498D">
            <wp:extent cx="5727700" cy="3663315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7EBF" w14:textId="63637D1B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drawing>
          <wp:inline distT="0" distB="0" distL="0" distR="0" wp14:anchorId="532FF490" wp14:editId="52973917">
            <wp:extent cx="5727700" cy="198310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6892" w14:textId="77777777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</w:p>
    <w:p w14:paraId="2E2593E0" w14:textId="77777777" w:rsidR="00232FB5" w:rsidRPr="00A6050C" w:rsidRDefault="00232FB5" w:rsidP="00232FB5">
      <w:pPr>
        <w:pStyle w:val="Heading3"/>
        <w:rPr>
          <w:rFonts w:asciiTheme="minorHAnsi" w:hAnsiTheme="minorHAnsi" w:cstheme="minorHAnsi"/>
          <w:highlight w:val="green"/>
        </w:rPr>
      </w:pPr>
      <w:r w:rsidRPr="00A6050C">
        <w:rPr>
          <w:rStyle w:val="Strong"/>
          <w:rFonts w:asciiTheme="minorHAnsi" w:hAnsiTheme="minorHAnsi" w:cstheme="minorHAnsi"/>
          <w:highlight w:val="green"/>
        </w:rPr>
        <w:t>5. Evaluating Models</w:t>
      </w:r>
    </w:p>
    <w:p w14:paraId="72A6CE2A" w14:textId="77777777" w:rsidR="00232FB5" w:rsidRPr="00A6050C" w:rsidRDefault="00232FB5" w:rsidP="00232FB5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Predictions</w:t>
      </w:r>
      <w:r w:rsidRPr="00A6050C">
        <w:rPr>
          <w:rFonts w:cstheme="minorHAnsi"/>
          <w:highlight w:val="green"/>
        </w:rPr>
        <w:t>:</w:t>
      </w:r>
    </w:p>
    <w:p w14:paraId="044020A4" w14:textId="77777777" w:rsidR="00232FB5" w:rsidRPr="00A6050C" w:rsidRDefault="00232FB5" w:rsidP="00232FB5">
      <w:pPr>
        <w:numPr>
          <w:ilvl w:val="1"/>
          <w:numId w:val="9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Each model predicts the target variable (</w:t>
      </w:r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Total</w:t>
      </w:r>
      <w:r w:rsidRPr="00A6050C">
        <w:rPr>
          <w:rFonts w:cstheme="minorHAnsi"/>
          <w:highlight w:val="green"/>
        </w:rPr>
        <w:t>) for the test set.</w:t>
      </w:r>
    </w:p>
    <w:p w14:paraId="2B30DEF7" w14:textId="77777777" w:rsidR="00232FB5" w:rsidRPr="00A6050C" w:rsidRDefault="00232FB5" w:rsidP="00232FB5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Evaluation Metrics</w:t>
      </w:r>
      <w:r w:rsidRPr="00A6050C">
        <w:rPr>
          <w:rFonts w:cstheme="minorHAnsi"/>
          <w:highlight w:val="green"/>
        </w:rPr>
        <w:t>:</w:t>
      </w:r>
    </w:p>
    <w:p w14:paraId="0CE663BA" w14:textId="77777777" w:rsidR="00232FB5" w:rsidRPr="00A6050C" w:rsidRDefault="00232FB5" w:rsidP="00232FB5">
      <w:pPr>
        <w:numPr>
          <w:ilvl w:val="1"/>
          <w:numId w:val="9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Mean Squared Error (MSE)</w:t>
      </w:r>
      <w:r w:rsidRPr="00A6050C">
        <w:rPr>
          <w:rFonts w:cstheme="minorHAnsi"/>
          <w:highlight w:val="green"/>
        </w:rPr>
        <w:t>:</w:t>
      </w:r>
    </w:p>
    <w:p w14:paraId="7D8CA0AC" w14:textId="77777777" w:rsidR="00232FB5" w:rsidRPr="00A6050C" w:rsidRDefault="00232FB5" w:rsidP="00232FB5">
      <w:pPr>
        <w:numPr>
          <w:ilvl w:val="2"/>
          <w:numId w:val="9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Measures the average squared difference between predicted and actual values.</w:t>
      </w:r>
    </w:p>
    <w:p w14:paraId="16FCD8FA" w14:textId="77777777" w:rsidR="00232FB5" w:rsidRPr="00A6050C" w:rsidRDefault="00232FB5" w:rsidP="00232FB5">
      <w:pPr>
        <w:numPr>
          <w:ilvl w:val="1"/>
          <w:numId w:val="9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R-squared (R²)</w:t>
      </w:r>
      <w:r w:rsidRPr="00A6050C">
        <w:rPr>
          <w:rFonts w:cstheme="minorHAnsi"/>
          <w:highlight w:val="green"/>
        </w:rPr>
        <w:t>:</w:t>
      </w:r>
    </w:p>
    <w:p w14:paraId="7D1CB746" w14:textId="664649CA" w:rsidR="00232FB5" w:rsidRPr="00A6050C" w:rsidRDefault="00232FB5" w:rsidP="00232FB5">
      <w:pPr>
        <w:numPr>
          <w:ilvl w:val="2"/>
          <w:numId w:val="9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Indicates how well the model explains the variability of the target variable.</w:t>
      </w:r>
    </w:p>
    <w:p w14:paraId="79653B63" w14:textId="77777777" w:rsidR="00A62DD7" w:rsidRPr="00A6050C" w:rsidRDefault="00A62DD7" w:rsidP="00FD7FF5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lastRenderedPageBreak/>
        <w:t>To evaluate the performance of each model, we used the following metrics:</w:t>
      </w:r>
    </w:p>
    <w:p w14:paraId="3BA44CBC" w14:textId="77777777" w:rsidR="00A62DD7" w:rsidRPr="00A6050C" w:rsidRDefault="00A62DD7" w:rsidP="00FD7FF5">
      <w:pPr>
        <w:pStyle w:val="Heading3"/>
        <w:ind w:left="720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Mean Squared Error (MSE)</w:t>
      </w:r>
    </w:p>
    <w:p w14:paraId="2920A73C" w14:textId="77777777" w:rsidR="00A62DD7" w:rsidRPr="00A6050C" w:rsidRDefault="00A62DD7" w:rsidP="00A62DD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MSE measures the average squared difference between predicted and actual values.</w:t>
      </w:r>
    </w:p>
    <w:p w14:paraId="64BC6197" w14:textId="77777777" w:rsidR="00A62DD7" w:rsidRPr="00A6050C" w:rsidRDefault="00A62DD7" w:rsidP="00A62DD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Lower MSE indicates better performance.</w:t>
      </w:r>
    </w:p>
    <w:p w14:paraId="29F8D1EC" w14:textId="77777777" w:rsidR="00A62DD7" w:rsidRPr="00A6050C" w:rsidRDefault="00A62DD7" w:rsidP="00FD7FF5">
      <w:pPr>
        <w:pStyle w:val="Heading3"/>
        <w:ind w:left="720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R-squared (R²)</w:t>
      </w:r>
    </w:p>
    <w:p w14:paraId="499A0C12" w14:textId="77777777" w:rsidR="00A62DD7" w:rsidRPr="00A6050C" w:rsidRDefault="00A62DD7" w:rsidP="00A62DD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R² measures how well the model explains the variability of the data.</w:t>
      </w:r>
    </w:p>
    <w:p w14:paraId="3189B036" w14:textId="0B259072" w:rsidR="00A62DD7" w:rsidRPr="00A6050C" w:rsidRDefault="00A62DD7" w:rsidP="00A62DD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Higher R² indicates a better model.</w:t>
      </w:r>
    </w:p>
    <w:p w14:paraId="3B231631" w14:textId="7CCCBCA4" w:rsidR="00A62DD7" w:rsidRPr="00A6050C" w:rsidRDefault="00A62DD7" w:rsidP="00A62DD7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  <w:noProof/>
        </w:rPr>
        <w:drawing>
          <wp:inline distT="0" distB="0" distL="0" distR="0" wp14:anchorId="556DE579" wp14:editId="2C2378F8">
            <wp:extent cx="5727700" cy="1575435"/>
            <wp:effectExtent l="0" t="0" r="635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EB12" w14:textId="77777777" w:rsidR="00232FB5" w:rsidRPr="00A6050C" w:rsidRDefault="00232FB5" w:rsidP="00232FB5">
      <w:pPr>
        <w:pStyle w:val="Heading3"/>
        <w:rPr>
          <w:rFonts w:asciiTheme="minorHAnsi" w:hAnsiTheme="minorHAnsi" w:cstheme="minorHAnsi"/>
          <w:highlight w:val="green"/>
        </w:rPr>
      </w:pPr>
      <w:r w:rsidRPr="00A6050C">
        <w:rPr>
          <w:rStyle w:val="Strong"/>
          <w:rFonts w:asciiTheme="minorHAnsi" w:hAnsiTheme="minorHAnsi" w:cstheme="minorHAnsi"/>
          <w:highlight w:val="green"/>
        </w:rPr>
        <w:t>6. Selecting the Best Model</w:t>
      </w:r>
    </w:p>
    <w:p w14:paraId="64D9E814" w14:textId="77777777" w:rsidR="00232FB5" w:rsidRPr="00A6050C" w:rsidRDefault="00232FB5" w:rsidP="00232FB5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Comparison Table</w:t>
      </w:r>
      <w:r w:rsidRPr="00A6050C">
        <w:rPr>
          <w:rFonts w:cstheme="minorHAnsi"/>
          <w:highlight w:val="green"/>
        </w:rPr>
        <w:t>:</w:t>
      </w:r>
    </w:p>
    <w:p w14:paraId="16A93F9A" w14:textId="77777777" w:rsidR="00232FB5" w:rsidRPr="00A6050C" w:rsidRDefault="00232FB5" w:rsidP="00232FB5">
      <w:pPr>
        <w:numPr>
          <w:ilvl w:val="1"/>
          <w:numId w:val="10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 xml:space="preserve">A </w:t>
      </w:r>
      <w:proofErr w:type="spellStart"/>
      <w:r w:rsidRPr="00A6050C">
        <w:rPr>
          <w:rFonts w:cstheme="minorHAnsi"/>
          <w:highlight w:val="green"/>
        </w:rPr>
        <w:t>DataFrame</w:t>
      </w:r>
      <w:proofErr w:type="spellEnd"/>
      <w:r w:rsidRPr="00A6050C">
        <w:rPr>
          <w:rFonts w:cstheme="minorHAnsi"/>
          <w:highlight w:val="green"/>
        </w:rPr>
        <w:t xml:space="preserve"> is created to compare all models based on MSE and R².</w:t>
      </w:r>
    </w:p>
    <w:p w14:paraId="75F9C5D8" w14:textId="77777777" w:rsidR="00232FB5" w:rsidRPr="00A6050C" w:rsidRDefault="00232FB5" w:rsidP="00232FB5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Best-Fit Model</w:t>
      </w:r>
      <w:r w:rsidRPr="00A6050C">
        <w:rPr>
          <w:rFonts w:cstheme="minorHAnsi"/>
          <w:highlight w:val="green"/>
        </w:rPr>
        <w:t>:</w:t>
      </w:r>
    </w:p>
    <w:p w14:paraId="0A27D394" w14:textId="4AC7024A" w:rsidR="00232FB5" w:rsidRPr="00A6050C" w:rsidRDefault="00232FB5" w:rsidP="00232FB5">
      <w:pPr>
        <w:numPr>
          <w:ilvl w:val="1"/>
          <w:numId w:val="10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The model with the highest R² value is selected as the best-fit model.</w:t>
      </w:r>
    </w:p>
    <w:p w14:paraId="2FFBA574" w14:textId="4997A623" w:rsidR="00A62DD7" w:rsidRPr="00A6050C" w:rsidRDefault="00A62DD7" w:rsidP="00A62DD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We created a comparison table to analyze the performance of each regression model.</w:t>
      </w:r>
    </w:p>
    <w:p w14:paraId="3A7A8F19" w14:textId="3980E830" w:rsidR="00A62DD7" w:rsidRPr="00A6050C" w:rsidRDefault="00A62DD7" w:rsidP="00A62DD7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  <w:noProof/>
        </w:rPr>
        <w:drawing>
          <wp:inline distT="0" distB="0" distL="0" distR="0" wp14:anchorId="3DED8D37" wp14:editId="322DB248">
            <wp:extent cx="5727700" cy="133413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50C">
        <w:rPr>
          <w:rFonts w:asciiTheme="minorHAnsi" w:hAnsiTheme="minorHAnsi" w:cstheme="minorHAnsi"/>
        </w:rPr>
        <w:t xml:space="preserve">The model with the </w:t>
      </w:r>
      <w:r w:rsidRPr="00A6050C">
        <w:rPr>
          <w:rStyle w:val="Strong"/>
          <w:rFonts w:asciiTheme="minorHAnsi" w:hAnsiTheme="minorHAnsi" w:cstheme="minorHAnsi"/>
        </w:rPr>
        <w:t>highest R² value</w:t>
      </w:r>
      <w:r w:rsidRPr="00A6050C">
        <w:rPr>
          <w:rFonts w:asciiTheme="minorHAnsi" w:hAnsiTheme="minorHAnsi" w:cstheme="minorHAnsi"/>
        </w:rPr>
        <w:t xml:space="preserve"> was selected as the </w:t>
      </w:r>
      <w:r w:rsidRPr="00A6050C">
        <w:rPr>
          <w:rStyle w:val="Strong"/>
          <w:rFonts w:asciiTheme="minorHAnsi" w:hAnsiTheme="minorHAnsi" w:cstheme="minorHAnsi"/>
        </w:rPr>
        <w:t>best-fit model</w:t>
      </w:r>
      <w:r w:rsidRPr="00A6050C">
        <w:rPr>
          <w:rFonts w:asciiTheme="minorHAnsi" w:hAnsiTheme="minorHAnsi" w:cstheme="minorHAnsi"/>
        </w:rPr>
        <w:t>.</w:t>
      </w:r>
    </w:p>
    <w:p w14:paraId="0D8999C3" w14:textId="77777777" w:rsidR="00A62DD7" w:rsidRPr="00A6050C" w:rsidRDefault="00A62DD7" w:rsidP="00A62DD7">
      <w:pPr>
        <w:pStyle w:val="Heading1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Best Fit Model</w:t>
      </w:r>
    </w:p>
    <w:p w14:paraId="72DC850F" w14:textId="77777777" w:rsidR="00A62DD7" w:rsidRPr="00A6050C" w:rsidRDefault="00A62DD7" w:rsidP="00A62DD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Based on our results, the </w:t>
      </w:r>
      <w:r w:rsidRPr="00A6050C">
        <w:rPr>
          <w:rStyle w:val="Strong"/>
          <w:rFonts w:asciiTheme="minorHAnsi" w:hAnsiTheme="minorHAnsi" w:cstheme="minorHAnsi"/>
        </w:rPr>
        <w:t>best performing model was:</w:t>
      </w:r>
    </w:p>
    <w:p w14:paraId="10E98BA2" w14:textId="7B638DF6" w:rsidR="00A62DD7" w:rsidRPr="00A6050C" w:rsidRDefault="00A62DD7" w:rsidP="00A62DD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Linear Regression </w:t>
      </w:r>
    </w:p>
    <w:p w14:paraId="6A9E9101" w14:textId="77777777" w:rsidR="00A62DD7" w:rsidRPr="00A6050C" w:rsidRDefault="00A62DD7" w:rsidP="00A62DD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lastRenderedPageBreak/>
        <w:t>This model achieved the highest R² score and provided the most accurate predictions.</w:t>
      </w:r>
    </w:p>
    <w:p w14:paraId="4FAFB583" w14:textId="77777777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</w:p>
    <w:p w14:paraId="34EC7BA8" w14:textId="77777777" w:rsidR="00232FB5" w:rsidRPr="00A6050C" w:rsidRDefault="00232FB5" w:rsidP="00232FB5">
      <w:pPr>
        <w:pStyle w:val="Heading3"/>
        <w:rPr>
          <w:rFonts w:asciiTheme="minorHAnsi" w:hAnsiTheme="minorHAnsi" w:cstheme="minorHAnsi"/>
          <w:highlight w:val="green"/>
        </w:rPr>
      </w:pPr>
      <w:r w:rsidRPr="00A6050C">
        <w:rPr>
          <w:rStyle w:val="Strong"/>
          <w:rFonts w:asciiTheme="minorHAnsi" w:hAnsiTheme="minorHAnsi" w:cstheme="minorHAnsi"/>
          <w:highlight w:val="green"/>
        </w:rPr>
        <w:t>7. Printing the Regression Equation</w:t>
      </w:r>
    </w:p>
    <w:p w14:paraId="6F5099EB" w14:textId="77777777" w:rsidR="00232FB5" w:rsidRPr="00A6050C" w:rsidRDefault="00232FB5" w:rsidP="00232FB5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For Polynomial Regression</w:t>
      </w:r>
      <w:r w:rsidRPr="00A6050C">
        <w:rPr>
          <w:rFonts w:cstheme="minorHAnsi"/>
          <w:highlight w:val="green"/>
        </w:rPr>
        <w:t>:</w:t>
      </w:r>
    </w:p>
    <w:p w14:paraId="022DCDED" w14:textId="77777777" w:rsidR="00232FB5" w:rsidRPr="00A6050C" w:rsidRDefault="00232FB5" w:rsidP="00232FB5">
      <w:pPr>
        <w:numPr>
          <w:ilvl w:val="1"/>
          <w:numId w:val="11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Coefficients and intercept are used to construct the regression equation, including polynomial terms.</w:t>
      </w:r>
    </w:p>
    <w:p w14:paraId="3241B2D3" w14:textId="77777777" w:rsidR="00232FB5" w:rsidRPr="00A6050C" w:rsidRDefault="00232FB5" w:rsidP="00232FB5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For Other Models</w:t>
      </w:r>
      <w:r w:rsidRPr="00A6050C">
        <w:rPr>
          <w:rFonts w:cstheme="minorHAnsi"/>
          <w:highlight w:val="green"/>
        </w:rPr>
        <w:t>:</w:t>
      </w:r>
    </w:p>
    <w:p w14:paraId="1D760533" w14:textId="797C01A8" w:rsidR="00232FB5" w:rsidRPr="00A6050C" w:rsidRDefault="00232FB5" w:rsidP="00232FB5">
      <w:pPr>
        <w:numPr>
          <w:ilvl w:val="1"/>
          <w:numId w:val="11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Coefficients of the linear terms and the intercept are printed.</w:t>
      </w:r>
    </w:p>
    <w:p w14:paraId="255879D4" w14:textId="4A6800EC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drawing>
          <wp:inline distT="0" distB="0" distL="0" distR="0" wp14:anchorId="7F0B7B1C" wp14:editId="3E6DF63D">
            <wp:extent cx="5727700" cy="2700020"/>
            <wp:effectExtent l="0" t="0" r="635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D0F6" w14:textId="77777777" w:rsidR="00A62DD7" w:rsidRPr="00A6050C" w:rsidRDefault="00A62DD7" w:rsidP="00A62DD7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Using the best-fit model, we derived the regression equation using:</w:t>
      </w:r>
    </w:p>
    <w:p w14:paraId="731037EB" w14:textId="77777777" w:rsidR="00A62DD7" w:rsidRPr="00A6050C" w:rsidRDefault="00A62DD7" w:rsidP="00A62DD7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Intercept</w:t>
      </w:r>
      <w:r w:rsidRPr="00A6050C">
        <w:rPr>
          <w:rFonts w:asciiTheme="minorHAnsi" w:hAnsiTheme="minorHAnsi" w:cstheme="minorHAnsi"/>
        </w:rPr>
        <w:br/>
        <w:t>Coefficients</w:t>
      </w:r>
    </w:p>
    <w:p w14:paraId="503E284F" w14:textId="77777777" w:rsidR="00A62DD7" w:rsidRPr="00A6050C" w:rsidRDefault="00A62DD7" w:rsidP="00A62DD7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General equation:</w:t>
      </w:r>
    </w:p>
    <w:p w14:paraId="7B9D34F0" w14:textId="77777777" w:rsidR="00A62DD7" w:rsidRPr="00A6050C" w:rsidRDefault="00A62DD7" w:rsidP="00A62DD7">
      <w:pPr>
        <w:pStyle w:val="HTMLPreformatted"/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Exam_Score</w:t>
      </w:r>
      <w:proofErr w:type="spellEnd"/>
      <w:r w:rsidRPr="00A6050C">
        <w:rPr>
          <w:rFonts w:asciiTheme="minorHAnsi" w:hAnsiTheme="minorHAnsi" w:cstheme="minorHAnsi"/>
        </w:rPr>
        <w:t xml:space="preserve"> = b0 + b1X1 + b2X2 + b3X3 + ...</w:t>
      </w:r>
    </w:p>
    <w:p w14:paraId="5904DE03" w14:textId="77777777" w:rsidR="00A62DD7" w:rsidRPr="00A6050C" w:rsidRDefault="00A62DD7" w:rsidP="00A62DD7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Where:</w:t>
      </w:r>
    </w:p>
    <w:p w14:paraId="2AC5F8A0" w14:textId="77777777" w:rsidR="00A62DD7" w:rsidRPr="00A6050C" w:rsidRDefault="00A62DD7" w:rsidP="00A62DD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b0</w:t>
      </w:r>
      <w:r w:rsidRPr="00A6050C">
        <w:rPr>
          <w:rFonts w:asciiTheme="minorHAnsi" w:hAnsiTheme="minorHAnsi" w:cstheme="minorHAnsi"/>
        </w:rPr>
        <w:t xml:space="preserve"> = intercept</w:t>
      </w:r>
    </w:p>
    <w:p w14:paraId="07DFDC4F" w14:textId="77777777" w:rsidR="00A62DD7" w:rsidRPr="00A6050C" w:rsidRDefault="00A62DD7" w:rsidP="00A62DD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b1, b2, b3</w:t>
      </w:r>
      <w:r w:rsidRPr="00A6050C">
        <w:rPr>
          <w:rFonts w:asciiTheme="minorHAnsi" w:hAnsiTheme="minorHAnsi" w:cstheme="minorHAnsi"/>
        </w:rPr>
        <w:t xml:space="preserve"> = coefficients</w:t>
      </w:r>
    </w:p>
    <w:p w14:paraId="12F83045" w14:textId="639F1A11" w:rsidR="00A62DD7" w:rsidRPr="00225029" w:rsidRDefault="00A62DD7" w:rsidP="00A62DD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A6050C">
        <w:rPr>
          <w:rStyle w:val="Strong"/>
          <w:rFonts w:asciiTheme="minorHAnsi" w:hAnsiTheme="minorHAnsi" w:cstheme="minorHAnsi"/>
        </w:rPr>
        <w:t>X1, X2, X3</w:t>
      </w:r>
      <w:r w:rsidRPr="00A6050C">
        <w:rPr>
          <w:rFonts w:asciiTheme="minorHAnsi" w:hAnsiTheme="minorHAnsi" w:cstheme="minorHAnsi"/>
        </w:rPr>
        <w:t xml:space="preserve"> = feature values</w:t>
      </w:r>
    </w:p>
    <w:p w14:paraId="53B23704" w14:textId="77777777" w:rsidR="00232FB5" w:rsidRPr="00A6050C" w:rsidRDefault="00232FB5" w:rsidP="00232FB5">
      <w:pPr>
        <w:pStyle w:val="Heading3"/>
        <w:rPr>
          <w:rFonts w:asciiTheme="minorHAnsi" w:hAnsiTheme="minorHAnsi" w:cstheme="minorHAnsi"/>
          <w:highlight w:val="green"/>
        </w:rPr>
      </w:pPr>
      <w:r w:rsidRPr="00A6050C">
        <w:rPr>
          <w:rStyle w:val="Strong"/>
          <w:rFonts w:asciiTheme="minorHAnsi" w:hAnsiTheme="minorHAnsi" w:cstheme="minorHAnsi"/>
          <w:highlight w:val="green"/>
        </w:rPr>
        <w:t>8. Visualization</w:t>
      </w:r>
    </w:p>
    <w:p w14:paraId="76F564D9" w14:textId="77777777" w:rsidR="00232FB5" w:rsidRPr="00A6050C" w:rsidRDefault="00232FB5" w:rsidP="00232FB5">
      <w:pPr>
        <w:numPr>
          <w:ilvl w:val="0"/>
          <w:numId w:val="12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Style w:val="Strong"/>
          <w:rFonts w:cstheme="minorHAnsi"/>
          <w:highlight w:val="green"/>
        </w:rPr>
        <w:t>Observed vs. Predicted Values</w:t>
      </w:r>
      <w:r w:rsidRPr="00A6050C">
        <w:rPr>
          <w:rFonts w:cstheme="minorHAnsi"/>
          <w:highlight w:val="green"/>
        </w:rPr>
        <w:t>:</w:t>
      </w:r>
    </w:p>
    <w:p w14:paraId="3F2AD537" w14:textId="77777777" w:rsidR="00232FB5" w:rsidRPr="00A6050C" w:rsidRDefault="00232FB5" w:rsidP="00232FB5">
      <w:pPr>
        <w:numPr>
          <w:ilvl w:val="1"/>
          <w:numId w:val="12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lastRenderedPageBreak/>
        <w:t>A scatter plot compares observed values (</w:t>
      </w:r>
      <w:proofErr w:type="spellStart"/>
      <w:r w:rsidRPr="00A6050C">
        <w:rPr>
          <w:rStyle w:val="HTMLCode"/>
          <w:rFonts w:asciiTheme="minorHAnsi" w:eastAsiaTheme="minorHAnsi" w:hAnsiTheme="minorHAnsi" w:cstheme="minorHAnsi"/>
          <w:highlight w:val="green"/>
        </w:rPr>
        <w:t>y_test</w:t>
      </w:r>
      <w:proofErr w:type="spellEnd"/>
      <w:r w:rsidRPr="00A6050C">
        <w:rPr>
          <w:rFonts w:cstheme="minorHAnsi"/>
          <w:highlight w:val="green"/>
        </w:rPr>
        <w:t>) to predicted values from the best-fit model.</w:t>
      </w:r>
    </w:p>
    <w:p w14:paraId="69426689" w14:textId="1F955847" w:rsidR="00232FB5" w:rsidRPr="00A6050C" w:rsidRDefault="00232FB5" w:rsidP="00232FB5">
      <w:pPr>
        <w:numPr>
          <w:ilvl w:val="1"/>
          <w:numId w:val="12"/>
        </w:num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highlight w:val="green"/>
        </w:rPr>
        <w:t>A red diagonal line represents perfect predictions.</w:t>
      </w:r>
    </w:p>
    <w:p w14:paraId="3F685FD4" w14:textId="2164D9A5" w:rsidR="00A62DD7" w:rsidRPr="00A6050C" w:rsidRDefault="00A62DD7" w:rsidP="00A62DD7">
      <w:pPr>
        <w:spacing w:before="100" w:beforeAutospacing="1" w:after="100" w:afterAutospacing="1"/>
        <w:rPr>
          <w:rFonts w:cstheme="minorHAnsi"/>
          <w:highlight w:val="green"/>
        </w:rPr>
      </w:pPr>
      <w:r w:rsidRPr="00A6050C">
        <w:rPr>
          <w:rFonts w:cstheme="minorHAnsi"/>
          <w:noProof/>
        </w:rPr>
        <w:drawing>
          <wp:inline distT="0" distB="0" distL="0" distR="0" wp14:anchorId="65172EB8" wp14:editId="3A923E41">
            <wp:extent cx="5727700" cy="291909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E42F" w14:textId="77777777" w:rsidR="00A62DD7" w:rsidRPr="00A62DD7" w:rsidRDefault="00A62DD7" w:rsidP="00A62DD7">
      <w:pPr>
        <w:spacing w:before="100" w:beforeAutospacing="1" w:after="100" w:afterAutospacing="1"/>
        <w:rPr>
          <w:rFonts w:eastAsia="Times New Roman" w:cstheme="minorHAnsi"/>
        </w:rPr>
      </w:pPr>
      <w:r w:rsidRPr="00A62DD7">
        <w:rPr>
          <w:rFonts w:eastAsia="Times New Roman" w:cstheme="minorHAnsi"/>
        </w:rPr>
        <w:t>We created a scatter plot to compare:</w:t>
      </w:r>
    </w:p>
    <w:p w14:paraId="5ED94DEE" w14:textId="2C188CC7" w:rsidR="00A62DD7" w:rsidRPr="00A62DD7" w:rsidRDefault="00A62DD7" w:rsidP="00A62DD7">
      <w:pPr>
        <w:spacing w:before="100" w:beforeAutospacing="1" w:after="100" w:afterAutospacing="1"/>
        <w:rPr>
          <w:rFonts w:eastAsia="Times New Roman" w:cstheme="minorHAnsi"/>
        </w:rPr>
      </w:pPr>
      <w:r w:rsidRPr="00A62DD7">
        <w:rPr>
          <w:rFonts w:eastAsia="Times New Roman" w:cstheme="minorHAnsi"/>
        </w:rPr>
        <w:t>Obser</w:t>
      </w:r>
      <w:r w:rsidR="00225029">
        <w:rPr>
          <w:rFonts w:eastAsia="Times New Roman" w:cstheme="minorHAnsi"/>
        </w:rPr>
        <w:t xml:space="preserve">ved values (Actual Exam Scores) </w:t>
      </w:r>
      <w:proofErr w:type="gramStart"/>
      <w:r w:rsidR="00225029">
        <w:rPr>
          <w:rFonts w:eastAsia="Times New Roman" w:cstheme="minorHAnsi"/>
        </w:rPr>
        <w:t>vs</w:t>
      </w:r>
      <w:proofErr w:type="gramEnd"/>
    </w:p>
    <w:p w14:paraId="486476AA" w14:textId="77777777" w:rsidR="00A62DD7" w:rsidRPr="00A6050C" w:rsidRDefault="00A62DD7" w:rsidP="00A62DD7">
      <w:pPr>
        <w:pStyle w:val="NormalWeb"/>
        <w:rPr>
          <w:rFonts w:asciiTheme="minorHAnsi" w:hAnsiTheme="minorHAnsi" w:cstheme="minorHAnsi"/>
        </w:rPr>
      </w:pPr>
      <w:r w:rsidRPr="00A62DD7">
        <w:rPr>
          <w:rFonts w:asciiTheme="minorHAnsi" w:hAnsiTheme="minorHAnsi" w:cstheme="minorHAnsi"/>
        </w:rPr>
        <w:t xml:space="preserve">Predicted </w:t>
      </w:r>
      <w:proofErr w:type="gramStart"/>
      <w:r w:rsidRPr="00A62DD7">
        <w:rPr>
          <w:rFonts w:asciiTheme="minorHAnsi" w:hAnsiTheme="minorHAnsi" w:cstheme="minorHAnsi"/>
        </w:rPr>
        <w:t>values</w:t>
      </w:r>
      <w:proofErr w:type="gramEnd"/>
      <w:r w:rsidRPr="00A6050C">
        <w:rPr>
          <w:rFonts w:asciiTheme="minorHAnsi" w:hAnsiTheme="minorHAnsi" w:cstheme="minorHAnsi"/>
        </w:rPr>
        <w:t xml:space="preserve"> </w:t>
      </w:r>
    </w:p>
    <w:p w14:paraId="72CF9592" w14:textId="102A78AE" w:rsidR="00A62DD7" w:rsidRPr="00A6050C" w:rsidRDefault="00A62DD7" w:rsidP="00A62DD7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The red diagonal line represents </w:t>
      </w:r>
      <w:r w:rsidRPr="00A6050C">
        <w:rPr>
          <w:rFonts w:asciiTheme="minorHAnsi" w:hAnsiTheme="minorHAnsi" w:cstheme="minorHAnsi"/>
          <w:b/>
          <w:bCs/>
        </w:rPr>
        <w:t>perfect predictions</w:t>
      </w:r>
      <w:r w:rsidRPr="00A6050C">
        <w:rPr>
          <w:rFonts w:asciiTheme="minorHAnsi" w:hAnsiTheme="minorHAnsi" w:cstheme="minorHAnsi"/>
        </w:rPr>
        <w:t>.</w:t>
      </w:r>
    </w:p>
    <w:p w14:paraId="34FE5347" w14:textId="637ED54A" w:rsidR="00A62DD7" w:rsidRPr="00A6050C" w:rsidRDefault="00A62DD7" w:rsidP="00A62DD7">
      <w:pPr>
        <w:spacing w:before="100" w:beforeAutospacing="1" w:after="100" w:afterAutospacing="1"/>
        <w:rPr>
          <w:rFonts w:eastAsia="Times New Roman" w:cstheme="minorHAnsi"/>
        </w:rPr>
      </w:pPr>
      <w:r w:rsidRPr="00A62DD7">
        <w:rPr>
          <w:rFonts w:eastAsia="Times New Roman" w:cstheme="minorHAnsi"/>
        </w:rPr>
        <w:t>Points closer to the line indicate better model accuracy.</w:t>
      </w:r>
    </w:p>
    <w:p w14:paraId="33648184" w14:textId="32FD8E9B" w:rsidR="00232FB5" w:rsidRPr="00A6050C" w:rsidRDefault="00232FB5" w:rsidP="00232FB5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Deriving the Regression </w:t>
      </w:r>
      <w:proofErr w:type="gramStart"/>
      <w:r w:rsidRPr="00A6050C">
        <w:rPr>
          <w:rFonts w:eastAsiaTheme="majorEastAsia"/>
          <w:color w:val="001A74" w:themeColor="accent1" w:themeShade="BF"/>
          <w:sz w:val="26"/>
          <w:szCs w:val="26"/>
        </w:rPr>
        <w:t>Equation</w:t>
      </w:r>
      <w:proofErr w:type="gramEnd"/>
      <w:r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the Dataset</w:t>
      </w:r>
      <w:r w:rsidR="006E2089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(1 point)</w:t>
      </w:r>
    </w:p>
    <w:p w14:paraId="31C98670" w14:textId="4A8FDAB5" w:rsidR="00232FB5" w:rsidRDefault="00232FB5" w:rsidP="00232FB5">
      <w:pPr>
        <w:pStyle w:val="HintText"/>
      </w:pPr>
      <w:r w:rsidRPr="00A6050C">
        <w:rPr>
          <w:rFonts w:eastAsiaTheme="majorEastAsia"/>
          <w:color w:val="001A74" w:themeColor="accent1" w:themeShade="BF"/>
          <w:sz w:val="26"/>
          <w:szCs w:val="26"/>
          <w:highlight w:val="green"/>
        </w:rPr>
        <w:t xml:space="preserve"> </w:t>
      </w:r>
      <w:r w:rsidRPr="00A6050C">
        <w:rPr>
          <w:highlight w:val="green"/>
        </w:rPr>
        <w:t xml:space="preserve">&lt;&lt; </w:t>
      </w:r>
      <w:proofErr w:type="spellStart"/>
      <w:r w:rsidRPr="00A6050C">
        <w:rPr>
          <w:iCs/>
          <w:highlight w:val="green"/>
        </w:rPr>
        <w:t>Dervie</w:t>
      </w:r>
      <w:proofErr w:type="spellEnd"/>
      <w:r w:rsidRPr="00A6050C">
        <w:rPr>
          <w:iCs/>
          <w:highlight w:val="green"/>
        </w:rPr>
        <w:t xml:space="preserve"> the regression equation based on best fit model of the above from the intercept and </w:t>
      </w:r>
      <w:proofErr w:type="spellStart"/>
      <w:proofErr w:type="gramStart"/>
      <w:r w:rsidRPr="00A6050C">
        <w:rPr>
          <w:iCs/>
          <w:highlight w:val="green"/>
        </w:rPr>
        <w:t>coefficient..</w:t>
      </w:r>
      <w:proofErr w:type="gramEnd"/>
      <w:r w:rsidRPr="00A6050C">
        <w:rPr>
          <w:iCs/>
          <w:highlight w:val="green"/>
        </w:rPr>
        <w:t>Choose</w:t>
      </w:r>
      <w:proofErr w:type="spellEnd"/>
      <w:r w:rsidRPr="00A6050C">
        <w:rPr>
          <w:iCs/>
          <w:highlight w:val="green"/>
        </w:rPr>
        <w:t xml:space="preserve"> 5 records from the dataset randomly and substitute the values in the regression equation to obtain the predicted target(dependent) variables. Then plot the scatter plot using pen and paper for the </w:t>
      </w:r>
      <w:proofErr w:type="gramStart"/>
      <w:r w:rsidRPr="00A6050C">
        <w:rPr>
          <w:iCs/>
          <w:highlight w:val="green"/>
        </w:rPr>
        <w:t>observed(</w:t>
      </w:r>
      <w:proofErr w:type="gramEnd"/>
      <w:r w:rsidRPr="00A6050C">
        <w:rPr>
          <w:iCs/>
          <w:highlight w:val="green"/>
        </w:rPr>
        <w:t>target variable value from the dataset) vs predicted values [Note: Python Program should not be used here. Scan the graph from the paper and paste here]</w:t>
      </w:r>
      <w:r w:rsidRPr="00A6050C">
        <w:rPr>
          <w:highlight w:val="green"/>
        </w:rPr>
        <w:t>&gt;&gt;</w:t>
      </w:r>
    </w:p>
    <w:p w14:paraId="0BC61EEF" w14:textId="79DB155B" w:rsidR="00225029" w:rsidRDefault="00225029" w:rsidP="00232FB5">
      <w:pPr>
        <w:pStyle w:val="HintText"/>
      </w:pPr>
      <w:r>
        <w:t xml:space="preserve"> </w:t>
      </w:r>
    </w:p>
    <w:p w14:paraId="64CF48FB" w14:textId="1E692EEB" w:rsidR="00225029" w:rsidRDefault="00225029" w:rsidP="00232FB5">
      <w:pPr>
        <w:pStyle w:val="HintText"/>
      </w:pPr>
      <w:r>
        <w:t>Derived equation be like:</w:t>
      </w:r>
    </w:p>
    <w:p w14:paraId="305AE574" w14:textId="4D5AEE05" w:rsidR="00225029" w:rsidRDefault="00225029" w:rsidP="00232FB5">
      <w:pPr>
        <w:pStyle w:val="HintText"/>
      </w:pPr>
    </w:p>
    <w:p w14:paraId="346A108E" w14:textId="558D096A" w:rsidR="00225029" w:rsidRDefault="00225029" w:rsidP="00232FB5">
      <w:pPr>
        <w:pStyle w:val="HintText"/>
      </w:pPr>
      <w:proofErr w:type="spellStart"/>
      <w:r>
        <w:rPr>
          <w:rStyle w:val="mord"/>
        </w:rPr>
        <w:t>Exam_Score</w:t>
      </w:r>
      <w:proofErr w:type="spellEnd"/>
      <w:r>
        <w:rPr>
          <w:rStyle w:val="mrel"/>
        </w:rPr>
        <w:t>=</w:t>
      </w:r>
      <w:r>
        <w:rPr>
          <w:rStyle w:val="mord"/>
        </w:rPr>
        <w:t>b0</w:t>
      </w:r>
      <w:r>
        <w:rPr>
          <w:rStyle w:val="mbin"/>
        </w:rPr>
        <w:t>+</w:t>
      </w:r>
      <w:r>
        <w:rPr>
          <w:rStyle w:val="mord"/>
        </w:rPr>
        <w:t>b1X1</w:t>
      </w:r>
      <w:r>
        <w:rPr>
          <w:rStyle w:val="mbin"/>
        </w:rPr>
        <w:t>+</w:t>
      </w:r>
      <w:r>
        <w:rPr>
          <w:rStyle w:val="mord"/>
        </w:rPr>
        <w:t>b2X2</w:t>
      </w:r>
      <w:r>
        <w:rPr>
          <w:rStyle w:val="mbin"/>
        </w:rPr>
        <w:t>+</w:t>
      </w:r>
      <w:r>
        <w:rPr>
          <w:rStyle w:val="mord"/>
        </w:rPr>
        <w:t>b3X3</w:t>
      </w:r>
      <w:r>
        <w:rPr>
          <w:rStyle w:val="mbin"/>
        </w:rPr>
        <w:t>+</w:t>
      </w:r>
      <w:r>
        <w:rPr>
          <w:rStyle w:val="mord"/>
        </w:rPr>
        <w:t>...</w:t>
      </w:r>
    </w:p>
    <w:p w14:paraId="41A5220D" w14:textId="016A79E5" w:rsidR="00A6050C" w:rsidRDefault="00A6050C" w:rsidP="00232FB5">
      <w:pPr>
        <w:pStyle w:val="HintText"/>
      </w:pPr>
    </w:p>
    <w:p w14:paraId="6CD2E908" w14:textId="739CFA19" w:rsidR="00A6050C" w:rsidRDefault="00225029" w:rsidP="00232FB5">
      <w:pPr>
        <w:pStyle w:val="HintText"/>
      </w:pPr>
      <w:r>
        <w:t xml:space="preserve">We </w:t>
      </w:r>
      <w:proofErr w:type="gramStart"/>
      <w:r w:rsidR="00A6050C">
        <w:t xml:space="preserve">Choose </w:t>
      </w:r>
      <w:r w:rsidR="00A6050C">
        <w:rPr>
          <w:rStyle w:val="Strong"/>
        </w:rPr>
        <w:t xml:space="preserve"> 5</w:t>
      </w:r>
      <w:proofErr w:type="gramEnd"/>
      <w:r w:rsidR="00A6050C">
        <w:rPr>
          <w:rStyle w:val="Strong"/>
        </w:rPr>
        <w:t xml:space="preserve"> rows randomly</w:t>
      </w:r>
      <w:r w:rsidR="00A6050C">
        <w:t>.</w:t>
      </w:r>
    </w:p>
    <w:p w14:paraId="163B9897" w14:textId="77777777" w:rsidR="00225029" w:rsidRDefault="00225029" w:rsidP="00232FB5">
      <w:pPr>
        <w:pStyle w:val="Hint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234"/>
        <w:gridCol w:w="2340"/>
        <w:gridCol w:w="1369"/>
      </w:tblGrid>
      <w:tr w:rsidR="00225029" w:rsidRPr="00225029" w14:paraId="0E0151E1" w14:textId="77777777" w:rsidTr="002250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BBD7E" w14:textId="77777777" w:rsidR="00225029" w:rsidRPr="00225029" w:rsidRDefault="00225029" w:rsidP="00225029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225029">
              <w:rPr>
                <w:rFonts w:ascii="Times New Roman" w:eastAsia="Times New Roman" w:hAnsi="Times New Roman"/>
                <w:b/>
                <w:bCs/>
              </w:rPr>
              <w:t>Hours_Studied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18AC0" w14:textId="77777777" w:rsidR="00225029" w:rsidRPr="00225029" w:rsidRDefault="00225029" w:rsidP="00225029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25029">
              <w:rPr>
                <w:rFonts w:ascii="Times New Roman" w:eastAsia="Times New Roman" w:hAnsi="Times New Roman"/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EC4CAE2" w14:textId="77777777" w:rsidR="00225029" w:rsidRPr="00225029" w:rsidRDefault="00225029" w:rsidP="00225029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225029">
              <w:rPr>
                <w:rFonts w:ascii="Times New Roman" w:eastAsia="Times New Roman" w:hAnsi="Times New Roman"/>
                <w:b/>
                <w:bCs/>
              </w:rPr>
              <w:t>Parental_Involvement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7FF7D" w14:textId="77777777" w:rsidR="00225029" w:rsidRPr="00225029" w:rsidRDefault="00225029" w:rsidP="00225029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225029">
              <w:rPr>
                <w:rFonts w:ascii="Times New Roman" w:eastAsia="Times New Roman" w:hAnsi="Times New Roman"/>
                <w:b/>
                <w:bCs/>
              </w:rPr>
              <w:t>Exam_Score</w:t>
            </w:r>
            <w:proofErr w:type="spellEnd"/>
          </w:p>
        </w:tc>
      </w:tr>
      <w:tr w:rsidR="00225029" w:rsidRPr="00225029" w14:paraId="748A41A0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D4C4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254D9A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31EE416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21035A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65</w:t>
            </w:r>
          </w:p>
        </w:tc>
      </w:tr>
      <w:tr w:rsidR="00225029" w:rsidRPr="00225029" w14:paraId="5A43528E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7E39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6B4E84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9AFD087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DFBC31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78</w:t>
            </w:r>
          </w:p>
        </w:tc>
      </w:tr>
      <w:tr w:rsidR="00225029" w:rsidRPr="00225029" w14:paraId="69E36EA1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F89C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9C86F82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96AAB37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37206A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60</w:t>
            </w:r>
          </w:p>
        </w:tc>
      </w:tr>
      <w:tr w:rsidR="00225029" w:rsidRPr="00225029" w14:paraId="42406BF1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F486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0C90F3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4216CB4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541898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72</w:t>
            </w:r>
          </w:p>
        </w:tc>
      </w:tr>
      <w:tr w:rsidR="00225029" w:rsidRPr="00225029" w14:paraId="16D21FB0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C59B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9EA8F9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FC50DE2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B25E22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85</w:t>
            </w:r>
          </w:p>
        </w:tc>
      </w:tr>
      <w:tr w:rsidR="00225029" w:rsidRPr="00225029" w14:paraId="40EBC3D2" w14:textId="77777777" w:rsidTr="00225029">
        <w:trPr>
          <w:tblCellSpacing w:w="15" w:type="dxa"/>
        </w:trPr>
        <w:tc>
          <w:tcPr>
            <w:tcW w:w="0" w:type="auto"/>
            <w:vAlign w:val="center"/>
          </w:tcPr>
          <w:p w14:paraId="2E213910" w14:textId="70D6E1B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vAlign w:val="center"/>
          </w:tcPr>
          <w:p w14:paraId="4B96EC1C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vAlign w:val="center"/>
          </w:tcPr>
          <w:p w14:paraId="77ECCB14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vAlign w:val="center"/>
          </w:tcPr>
          <w:p w14:paraId="5237C775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</w:p>
        </w:tc>
      </w:tr>
    </w:tbl>
    <w:p w14:paraId="74E7240F" w14:textId="77777777" w:rsidR="00225029" w:rsidRDefault="00225029" w:rsidP="00225029">
      <w:pPr>
        <w:pStyle w:val="NormalWeb"/>
      </w:pPr>
      <w:r>
        <w:t>Now calculate predicted score manually.</w:t>
      </w:r>
    </w:p>
    <w:p w14:paraId="625F3A66" w14:textId="77777777" w:rsidR="00225029" w:rsidRDefault="00225029" w:rsidP="00225029">
      <w:pPr>
        <w:pStyle w:val="NormalWeb"/>
      </w:pPr>
      <w:r>
        <w:t>Example equation:</w:t>
      </w:r>
    </w:p>
    <w:p w14:paraId="40A36B78" w14:textId="77777777" w:rsidR="00225029" w:rsidRDefault="00225029" w:rsidP="00225029">
      <w:pPr>
        <w:rPr>
          <w:rStyle w:val="katex-mathml"/>
        </w:rPr>
      </w:pPr>
      <w:r>
        <w:rPr>
          <w:rStyle w:val="katex-mathml"/>
        </w:rPr>
        <w:t>Exam_Score=15+(2</w:t>
      </w:r>
      <w:r>
        <w:rPr>
          <w:rStyle w:val="katex-mathml"/>
          <w:rFonts w:ascii="Cambria Math" w:hAnsi="Cambria Math" w:cs="Cambria Math"/>
        </w:rPr>
        <w:t>∗</w:t>
      </w:r>
      <w:r>
        <w:rPr>
          <w:rStyle w:val="katex-mathml"/>
        </w:rPr>
        <w:t>Hours_</w:t>
      </w:r>
      <w:proofErr w:type="gramStart"/>
      <w:r>
        <w:rPr>
          <w:rStyle w:val="katex-mathml"/>
        </w:rPr>
        <w:t>Studied)+(</w:t>
      </w:r>
      <w:proofErr w:type="gramEnd"/>
      <w:r>
        <w:rPr>
          <w:rStyle w:val="katex-mathml"/>
        </w:rPr>
        <w:t>0.5</w:t>
      </w:r>
      <w:r>
        <w:rPr>
          <w:rStyle w:val="katex-mathml"/>
          <w:rFonts w:ascii="Cambria Math" w:hAnsi="Cambria Math" w:cs="Cambria Math"/>
        </w:rPr>
        <w:t>∗</w:t>
      </w:r>
      <w:r>
        <w:rPr>
          <w:rStyle w:val="katex-mathml"/>
        </w:rPr>
        <w:t>Attendance)+(3</w:t>
      </w:r>
      <w:r>
        <w:rPr>
          <w:rStyle w:val="katex-mathml"/>
          <w:rFonts w:ascii="Cambria Math" w:hAnsi="Cambria Math" w:cs="Cambria Math"/>
        </w:rPr>
        <w:t>∗</w:t>
      </w:r>
      <w:r>
        <w:rPr>
          <w:rStyle w:val="katex-mathml"/>
        </w:rPr>
        <w:t>Parental_Involvement)</w:t>
      </w:r>
    </w:p>
    <w:p w14:paraId="7B0B4C39" w14:textId="53FE774C" w:rsidR="00225029" w:rsidRDefault="00225029" w:rsidP="00225029">
      <w:pPr>
        <w:rPr>
          <w:rStyle w:val="katex-mathml"/>
        </w:rPr>
      </w:pPr>
      <w:proofErr w:type="spellStart"/>
      <w:r>
        <w:rPr>
          <w:rStyle w:val="katex-mathml"/>
        </w:rPr>
        <w:t>Exam</w:t>
      </w:r>
      <w:r w:rsidR="00FD7FF5">
        <w:rPr>
          <w:rStyle w:val="katex-mathml"/>
        </w:rPr>
        <w:t>_Score</w:t>
      </w:r>
      <w:proofErr w:type="spellEnd"/>
      <w:r w:rsidR="00FD7FF5">
        <w:rPr>
          <w:rStyle w:val="katex-mathml"/>
        </w:rPr>
        <w:t xml:space="preserve"> = 15 + (2 * </w:t>
      </w:r>
      <w:proofErr w:type="spellStart"/>
      <w:r w:rsidR="00FD7FF5">
        <w:rPr>
          <w:rStyle w:val="katex-mathml"/>
        </w:rPr>
        <w:t>Hours</w:t>
      </w:r>
      <w:r>
        <w:rPr>
          <w:rStyle w:val="katex-mathml"/>
        </w:rPr>
        <w:t>_Studied</w:t>
      </w:r>
      <w:proofErr w:type="spellEnd"/>
      <w:r>
        <w:rPr>
          <w:rStyle w:val="katex-mathml"/>
        </w:rPr>
        <w:t xml:space="preserve">) + (0.5 * Attendance) + (3 * </w:t>
      </w:r>
      <w:proofErr w:type="spellStart"/>
      <w:r>
        <w:rPr>
          <w:rStyle w:val="katex-mathml"/>
        </w:rPr>
        <w:t>Parental_Involvement</w:t>
      </w:r>
      <w:proofErr w:type="spellEnd"/>
      <w:r>
        <w:rPr>
          <w:rStyle w:val="katex-mathml"/>
        </w:rPr>
        <w:t>)</w:t>
      </w:r>
    </w:p>
    <w:p w14:paraId="7A504B12" w14:textId="410BC181" w:rsidR="00225029" w:rsidRDefault="00225029" w:rsidP="00225029">
      <w:r>
        <w:rPr>
          <w:rStyle w:val="mord"/>
        </w:rPr>
        <w:t>Exam_Score</w:t>
      </w:r>
      <w:r>
        <w:rPr>
          <w:rStyle w:val="mrel"/>
        </w:rPr>
        <w:t>=</w:t>
      </w:r>
      <w:r>
        <w:rPr>
          <w:rStyle w:val="mord"/>
        </w:rPr>
        <w:t>15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ord"/>
        </w:rPr>
        <w:t>Hours_</w:t>
      </w:r>
      <w:proofErr w:type="gramStart"/>
      <w:r>
        <w:rPr>
          <w:rStyle w:val="mord"/>
        </w:rPr>
        <w:t>Studied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proofErr w:type="gramEnd"/>
      <w:r>
        <w:rPr>
          <w:rStyle w:val="mord"/>
        </w:rPr>
        <w:t>0.5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ord"/>
        </w:rPr>
        <w:t>Attendance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3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ord"/>
        </w:rPr>
        <w:t>Parental_Involvement</w:t>
      </w:r>
      <w:r>
        <w:rPr>
          <w:rStyle w:val="mclose"/>
        </w:rPr>
        <w:t>)</w:t>
      </w:r>
      <w:r>
        <w:t xml:space="preserve"> </w:t>
      </w:r>
    </w:p>
    <w:p w14:paraId="755CE094" w14:textId="77777777" w:rsidR="00225029" w:rsidRDefault="00225029" w:rsidP="00225029">
      <w:pPr>
        <w:pStyle w:val="Heading3"/>
      </w:pPr>
      <w:r>
        <w:t>Record 1</w:t>
      </w:r>
    </w:p>
    <w:p w14:paraId="07209577" w14:textId="77777777" w:rsidR="00225029" w:rsidRDefault="00225029" w:rsidP="00225029">
      <w:pPr>
        <w:pStyle w:val="NormalWeb"/>
      </w:pPr>
      <w:proofErr w:type="spellStart"/>
      <w:r>
        <w:t>Hours_Studied</w:t>
      </w:r>
      <w:proofErr w:type="spellEnd"/>
      <w:r>
        <w:t xml:space="preserve"> = 5</w:t>
      </w:r>
      <w:r>
        <w:br/>
        <w:t>Attendance = 80</w:t>
      </w:r>
      <w:r>
        <w:br/>
      </w:r>
      <w:proofErr w:type="spellStart"/>
      <w:r>
        <w:t>Parental_Involvement</w:t>
      </w:r>
      <w:proofErr w:type="spellEnd"/>
      <w:r>
        <w:t xml:space="preserve"> = 3</w:t>
      </w:r>
    </w:p>
    <w:p w14:paraId="7CB8FD7C" w14:textId="77777777" w:rsidR="00225029" w:rsidRDefault="00225029" w:rsidP="00225029">
      <w:pPr>
        <w:rPr>
          <w:rStyle w:val="katex-mathml"/>
        </w:rPr>
      </w:pPr>
      <w:proofErr w:type="spellStart"/>
      <w:r>
        <w:rPr>
          <w:rStyle w:val="katex-mathml"/>
        </w:rPr>
        <w:t>Exam_Score</w:t>
      </w:r>
      <w:proofErr w:type="spellEnd"/>
      <w:r>
        <w:rPr>
          <w:rStyle w:val="katex-mathml"/>
        </w:rPr>
        <w:t>=15+(2×</w:t>
      </w:r>
      <w:proofErr w:type="gramStart"/>
      <w:r>
        <w:rPr>
          <w:rStyle w:val="katex-mathml"/>
        </w:rPr>
        <w:t>5)+(</w:t>
      </w:r>
      <w:proofErr w:type="gramEnd"/>
      <w:r>
        <w:rPr>
          <w:rStyle w:val="katex-mathml"/>
        </w:rPr>
        <w:t>0.5×80)+(3×3)</w:t>
      </w:r>
    </w:p>
    <w:p w14:paraId="54B43162" w14:textId="77777777" w:rsidR="00225029" w:rsidRDefault="00225029" w:rsidP="00225029">
      <w:pPr>
        <w:rPr>
          <w:rStyle w:val="katex-mathml"/>
        </w:rPr>
      </w:pPr>
      <w:proofErr w:type="spellStart"/>
      <w:r>
        <w:rPr>
          <w:rStyle w:val="katex-mathml"/>
        </w:rPr>
        <w:t>Exam_Score</w:t>
      </w:r>
      <w:proofErr w:type="spellEnd"/>
      <w:r>
        <w:rPr>
          <w:rStyle w:val="katex-mathml"/>
        </w:rPr>
        <w:t xml:space="preserve"> = 15 + (2×5) + (0.5×80) + (3×3)</w:t>
      </w:r>
    </w:p>
    <w:p w14:paraId="0812A7E9" w14:textId="7345B817" w:rsidR="00225029" w:rsidRDefault="00225029" w:rsidP="00225029">
      <w:proofErr w:type="spellStart"/>
      <w:r>
        <w:rPr>
          <w:rStyle w:val="mord"/>
        </w:rPr>
        <w:t>Exam_Score</w:t>
      </w:r>
      <w:proofErr w:type="spellEnd"/>
      <w:r>
        <w:rPr>
          <w:rStyle w:val="mrel"/>
        </w:rPr>
        <w:t>=</w:t>
      </w:r>
      <w:r>
        <w:rPr>
          <w:rStyle w:val="mord"/>
        </w:rPr>
        <w:t>15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bin"/>
        </w:rPr>
        <w:t>×</w:t>
      </w:r>
      <w:proofErr w:type="gramStart"/>
      <w:r>
        <w:rPr>
          <w:rStyle w:val="mord"/>
        </w:rPr>
        <w:t>5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proofErr w:type="gramEnd"/>
      <w:r>
        <w:rPr>
          <w:rStyle w:val="mord"/>
        </w:rPr>
        <w:t>0.5</w:t>
      </w:r>
      <w:r>
        <w:rPr>
          <w:rStyle w:val="mbin"/>
        </w:rPr>
        <w:t>×</w:t>
      </w:r>
      <w:r>
        <w:rPr>
          <w:rStyle w:val="mord"/>
        </w:rPr>
        <w:t>80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3</w:t>
      </w:r>
      <w:r>
        <w:rPr>
          <w:rStyle w:val="mbin"/>
        </w:rPr>
        <w:t>×</w:t>
      </w:r>
      <w:r>
        <w:rPr>
          <w:rStyle w:val="mord"/>
        </w:rPr>
        <w:t>3</w:t>
      </w:r>
      <w:r>
        <w:rPr>
          <w:rStyle w:val="mclose"/>
        </w:rPr>
        <w:t>)</w:t>
      </w:r>
      <w:r>
        <w:t xml:space="preserve"> </w:t>
      </w:r>
      <w:r>
        <w:rPr>
          <w:rStyle w:val="katex-mathml"/>
        </w:rPr>
        <w:t>=15+10+40+9= 15 + 10 + 40 + 9</w:t>
      </w:r>
      <w:r>
        <w:rPr>
          <w:rStyle w:val="mrel"/>
        </w:rPr>
        <w:t>=</w:t>
      </w:r>
      <w:r>
        <w:rPr>
          <w:rStyle w:val="mord"/>
        </w:rPr>
        <w:t>15</w:t>
      </w:r>
      <w:r>
        <w:rPr>
          <w:rStyle w:val="mbin"/>
        </w:rPr>
        <w:t>+</w:t>
      </w:r>
      <w:r>
        <w:rPr>
          <w:rStyle w:val="mord"/>
        </w:rPr>
        <w:t>10</w:t>
      </w:r>
      <w:r>
        <w:rPr>
          <w:rStyle w:val="mbin"/>
        </w:rPr>
        <w:t>+</w:t>
      </w:r>
      <w:r>
        <w:rPr>
          <w:rStyle w:val="mord"/>
        </w:rPr>
        <w:t>40</w:t>
      </w:r>
      <w:r>
        <w:rPr>
          <w:rStyle w:val="mbin"/>
        </w:rPr>
        <w:t>+</w:t>
      </w:r>
      <w:r>
        <w:rPr>
          <w:rStyle w:val="mord"/>
        </w:rPr>
        <w:t>9</w:t>
      </w:r>
      <w:r>
        <w:t xml:space="preserve"> </w:t>
      </w:r>
      <w:r>
        <w:rPr>
          <w:rStyle w:val="katex-mathml"/>
        </w:rPr>
        <w:t>=74= 74</w:t>
      </w:r>
      <w:r>
        <w:rPr>
          <w:rStyle w:val="mrel"/>
        </w:rPr>
        <w:t>=</w:t>
      </w:r>
      <w:r>
        <w:rPr>
          <w:rStyle w:val="mord"/>
        </w:rPr>
        <w:t>74</w:t>
      </w:r>
      <w:r>
        <w:t xml:space="preserve"> </w:t>
      </w:r>
    </w:p>
    <w:p w14:paraId="4EC05987" w14:textId="77777777" w:rsidR="00225029" w:rsidRDefault="00225029" w:rsidP="00225029">
      <w:pPr>
        <w:pStyle w:val="NormalWeb"/>
      </w:pPr>
      <w:r>
        <w:t xml:space="preserve">Predicted score = </w:t>
      </w:r>
      <w:r>
        <w:rPr>
          <w:rStyle w:val="Strong"/>
        </w:rPr>
        <w:t>74</w:t>
      </w:r>
    </w:p>
    <w:p w14:paraId="20276F45" w14:textId="2AA31A95" w:rsidR="00225029" w:rsidRDefault="00225029" w:rsidP="00225029">
      <w:pPr>
        <w:pStyle w:val="NormalWeb"/>
      </w:pPr>
      <w:r>
        <w:t xml:space="preserve">Observed score = </w:t>
      </w:r>
      <w:r>
        <w:rPr>
          <w:rStyle w:val="Strong"/>
        </w:rPr>
        <w:t>65</w:t>
      </w:r>
    </w:p>
    <w:p w14:paraId="23E47D9D" w14:textId="77777777" w:rsidR="00225029" w:rsidRDefault="00225029" w:rsidP="00225029">
      <w:pPr>
        <w:pStyle w:val="Heading3"/>
      </w:pPr>
      <w:r>
        <w:t>Record 2</w:t>
      </w:r>
    </w:p>
    <w:p w14:paraId="0FB3B7D2" w14:textId="77777777" w:rsidR="00225029" w:rsidRDefault="00225029" w:rsidP="00225029">
      <w:pPr>
        <w:pStyle w:val="NormalWeb"/>
      </w:pPr>
      <w:r>
        <w:t>Hours = 7</w:t>
      </w:r>
      <w:r>
        <w:br/>
        <w:t>Attendance = 90</w:t>
      </w:r>
      <w:r>
        <w:br/>
        <w:t>Parent = 4</w:t>
      </w:r>
    </w:p>
    <w:p w14:paraId="54F534C2" w14:textId="77777777" w:rsidR="00225029" w:rsidRDefault="00225029" w:rsidP="00225029">
      <w:pPr>
        <w:rPr>
          <w:rStyle w:val="katex-mathml"/>
        </w:rPr>
      </w:pPr>
      <w:proofErr w:type="spellStart"/>
      <w:r>
        <w:rPr>
          <w:rStyle w:val="katex-mathml"/>
        </w:rPr>
        <w:t>Exam_Score</w:t>
      </w:r>
      <w:proofErr w:type="spellEnd"/>
      <w:r>
        <w:rPr>
          <w:rStyle w:val="katex-mathml"/>
        </w:rPr>
        <w:t>=15+(2×</w:t>
      </w:r>
      <w:proofErr w:type="gramStart"/>
      <w:r>
        <w:rPr>
          <w:rStyle w:val="katex-mathml"/>
        </w:rPr>
        <w:t>7)+(</w:t>
      </w:r>
      <w:proofErr w:type="gramEnd"/>
      <w:r>
        <w:rPr>
          <w:rStyle w:val="katex-mathml"/>
        </w:rPr>
        <w:t>0.5×90)+(3×4)</w:t>
      </w:r>
    </w:p>
    <w:p w14:paraId="5E4C22AF" w14:textId="77777777" w:rsidR="00225029" w:rsidRDefault="00225029" w:rsidP="00225029">
      <w:pPr>
        <w:rPr>
          <w:rStyle w:val="katex-mathml"/>
        </w:rPr>
      </w:pPr>
      <w:proofErr w:type="spellStart"/>
      <w:r>
        <w:rPr>
          <w:rStyle w:val="katex-mathml"/>
        </w:rPr>
        <w:t>Exam_Score</w:t>
      </w:r>
      <w:proofErr w:type="spellEnd"/>
      <w:r>
        <w:rPr>
          <w:rStyle w:val="katex-mathml"/>
        </w:rPr>
        <w:t xml:space="preserve"> = 15 + (2×7) + (0.5×90) + (3×4)</w:t>
      </w:r>
    </w:p>
    <w:p w14:paraId="7C9FA736" w14:textId="36686735" w:rsidR="00225029" w:rsidRDefault="00225029" w:rsidP="00225029">
      <w:proofErr w:type="spellStart"/>
      <w:r>
        <w:rPr>
          <w:rStyle w:val="mord"/>
        </w:rPr>
        <w:t>Exam_Score</w:t>
      </w:r>
      <w:proofErr w:type="spellEnd"/>
      <w:r>
        <w:rPr>
          <w:rStyle w:val="mrel"/>
        </w:rPr>
        <w:t>=</w:t>
      </w:r>
      <w:r>
        <w:rPr>
          <w:rStyle w:val="mord"/>
        </w:rPr>
        <w:t>15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bin"/>
        </w:rPr>
        <w:t>×</w:t>
      </w:r>
      <w:proofErr w:type="gramStart"/>
      <w:r>
        <w:rPr>
          <w:rStyle w:val="mord"/>
        </w:rPr>
        <w:t>7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proofErr w:type="gramEnd"/>
      <w:r>
        <w:rPr>
          <w:rStyle w:val="mord"/>
        </w:rPr>
        <w:t>0.5</w:t>
      </w:r>
      <w:r>
        <w:rPr>
          <w:rStyle w:val="mbin"/>
        </w:rPr>
        <w:t>×</w:t>
      </w:r>
      <w:r>
        <w:rPr>
          <w:rStyle w:val="mord"/>
        </w:rPr>
        <w:t>90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3</w:t>
      </w:r>
      <w:r>
        <w:rPr>
          <w:rStyle w:val="mbin"/>
        </w:rPr>
        <w:t>×</w:t>
      </w:r>
      <w:r>
        <w:rPr>
          <w:rStyle w:val="mord"/>
        </w:rPr>
        <w:t>4</w:t>
      </w:r>
      <w:r>
        <w:rPr>
          <w:rStyle w:val="mclose"/>
        </w:rPr>
        <w:t>)</w:t>
      </w:r>
      <w:r>
        <w:t xml:space="preserve"> </w:t>
      </w:r>
      <w:r>
        <w:rPr>
          <w:rStyle w:val="katex-mathml"/>
        </w:rPr>
        <w:t>=15+14+45+12= 15 + 14 + 45 + 12</w:t>
      </w:r>
      <w:r>
        <w:rPr>
          <w:rStyle w:val="mrel"/>
        </w:rPr>
        <w:t>=</w:t>
      </w:r>
      <w:r>
        <w:rPr>
          <w:rStyle w:val="mord"/>
        </w:rPr>
        <w:t>15</w:t>
      </w:r>
      <w:r>
        <w:rPr>
          <w:rStyle w:val="mbin"/>
        </w:rPr>
        <w:t>+</w:t>
      </w:r>
      <w:r>
        <w:rPr>
          <w:rStyle w:val="mord"/>
        </w:rPr>
        <w:t>14</w:t>
      </w:r>
      <w:r>
        <w:rPr>
          <w:rStyle w:val="mbin"/>
        </w:rPr>
        <w:t>+</w:t>
      </w:r>
      <w:r>
        <w:rPr>
          <w:rStyle w:val="mord"/>
        </w:rPr>
        <w:t>45</w:t>
      </w:r>
      <w:r>
        <w:rPr>
          <w:rStyle w:val="mbin"/>
        </w:rPr>
        <w:t>+</w:t>
      </w:r>
      <w:r>
        <w:rPr>
          <w:rStyle w:val="mord"/>
        </w:rPr>
        <w:t>12</w:t>
      </w:r>
      <w:r>
        <w:t xml:space="preserve"> </w:t>
      </w:r>
      <w:r>
        <w:rPr>
          <w:rStyle w:val="katex-mathml"/>
        </w:rPr>
        <w:t>=86= 86</w:t>
      </w:r>
      <w:r>
        <w:rPr>
          <w:rStyle w:val="mrel"/>
        </w:rPr>
        <w:t>=</w:t>
      </w:r>
      <w:r>
        <w:rPr>
          <w:rStyle w:val="mord"/>
        </w:rPr>
        <w:t>86</w:t>
      </w:r>
      <w:r>
        <w:t xml:space="preserve"> </w:t>
      </w:r>
    </w:p>
    <w:p w14:paraId="632FAC1B" w14:textId="5A5E7AAC" w:rsidR="00225029" w:rsidRDefault="00225029" w:rsidP="00225029">
      <w:pPr>
        <w:pStyle w:val="NormalWeb"/>
      </w:pPr>
      <w:r>
        <w:t xml:space="preserve">Predicted = </w:t>
      </w:r>
      <w:r>
        <w:rPr>
          <w:rStyle w:val="Strong"/>
        </w:rPr>
        <w:t>86</w:t>
      </w:r>
      <w:r>
        <w:br/>
        <w:t xml:space="preserve">Observed = </w:t>
      </w:r>
      <w:r>
        <w:rPr>
          <w:rStyle w:val="Strong"/>
        </w:rPr>
        <w:t>78</w:t>
      </w:r>
    </w:p>
    <w:p w14:paraId="36EA7EA5" w14:textId="1E1F6123" w:rsidR="00225029" w:rsidRDefault="00225029" w:rsidP="00225029">
      <w:pPr>
        <w:pStyle w:val="NormalWeb"/>
      </w:pPr>
      <w:r>
        <w:t xml:space="preserve">We did this for </w:t>
      </w:r>
      <w:r>
        <w:rPr>
          <w:rStyle w:val="Strong"/>
        </w:rPr>
        <w:t>5 records</w:t>
      </w:r>
      <w:r>
        <w:t>.</w:t>
      </w:r>
    </w:p>
    <w:p w14:paraId="34DE2B85" w14:textId="53FB7E56" w:rsidR="00225029" w:rsidRDefault="00225029" w:rsidP="00225029">
      <w:pPr>
        <w:pStyle w:val="NormalWeb"/>
      </w:pPr>
      <w:r>
        <w:t>Observed table is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80"/>
        <w:gridCol w:w="1695"/>
      </w:tblGrid>
      <w:tr w:rsidR="00225029" w:rsidRPr="00225029" w14:paraId="63945B71" w14:textId="77777777" w:rsidTr="002250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E62B7" w14:textId="77777777" w:rsidR="00225029" w:rsidRPr="00225029" w:rsidRDefault="00225029" w:rsidP="00225029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25029">
              <w:rPr>
                <w:rFonts w:ascii="Times New Roman" w:eastAsia="Times New Roman" w:hAnsi="Times New Roman"/>
                <w:b/>
                <w:bCs/>
              </w:rPr>
              <w:lastRenderedPageBreak/>
              <w:t>Record</w:t>
            </w:r>
          </w:p>
        </w:tc>
        <w:tc>
          <w:tcPr>
            <w:tcW w:w="0" w:type="auto"/>
            <w:vAlign w:val="center"/>
            <w:hideMark/>
          </w:tcPr>
          <w:p w14:paraId="42DDBDED" w14:textId="77777777" w:rsidR="00225029" w:rsidRPr="00225029" w:rsidRDefault="00225029" w:rsidP="00225029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25029">
              <w:rPr>
                <w:rFonts w:ascii="Times New Roman" w:eastAsia="Times New Roman" w:hAnsi="Times New Roman"/>
                <w:b/>
                <w:bCs/>
              </w:rPr>
              <w:t>Observed Score</w:t>
            </w:r>
          </w:p>
        </w:tc>
        <w:tc>
          <w:tcPr>
            <w:tcW w:w="0" w:type="auto"/>
            <w:vAlign w:val="center"/>
            <w:hideMark/>
          </w:tcPr>
          <w:p w14:paraId="4FCC16D2" w14:textId="77777777" w:rsidR="00225029" w:rsidRPr="00225029" w:rsidRDefault="00225029" w:rsidP="00225029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25029">
              <w:rPr>
                <w:rFonts w:ascii="Times New Roman" w:eastAsia="Times New Roman" w:hAnsi="Times New Roman"/>
                <w:b/>
                <w:bCs/>
              </w:rPr>
              <w:t>Predicted Score</w:t>
            </w:r>
          </w:p>
        </w:tc>
      </w:tr>
      <w:tr w:rsidR="00225029" w:rsidRPr="00225029" w14:paraId="2E26096F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E022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974945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FE2E2DD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74</w:t>
            </w:r>
          </w:p>
        </w:tc>
      </w:tr>
      <w:tr w:rsidR="00225029" w:rsidRPr="00225029" w14:paraId="71D26404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B64D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126CAE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6CE03EB4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86</w:t>
            </w:r>
          </w:p>
        </w:tc>
      </w:tr>
      <w:tr w:rsidR="00225029" w:rsidRPr="00225029" w14:paraId="27E1C419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EB8F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809B66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DD678B5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69</w:t>
            </w:r>
          </w:p>
        </w:tc>
      </w:tr>
      <w:tr w:rsidR="00225029" w:rsidRPr="00225029" w14:paraId="26D3AAB3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AECD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3ABF66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4CD6621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75</w:t>
            </w:r>
          </w:p>
        </w:tc>
      </w:tr>
      <w:tr w:rsidR="00225029" w:rsidRPr="00225029" w14:paraId="4B3C45C1" w14:textId="77777777" w:rsidTr="00225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5D09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25EB19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9B90D33" w14:textId="77777777" w:rsidR="00225029" w:rsidRPr="00225029" w:rsidRDefault="00225029" w:rsidP="00225029">
            <w:pPr>
              <w:rPr>
                <w:rFonts w:ascii="Times New Roman" w:eastAsia="Times New Roman" w:hAnsi="Times New Roman"/>
              </w:rPr>
            </w:pPr>
            <w:r w:rsidRPr="00225029">
              <w:rPr>
                <w:rFonts w:ascii="Times New Roman" w:eastAsia="Times New Roman" w:hAnsi="Times New Roman"/>
              </w:rPr>
              <w:t>90</w:t>
            </w:r>
          </w:p>
        </w:tc>
      </w:tr>
    </w:tbl>
    <w:p w14:paraId="722A9643" w14:textId="080DC07E" w:rsidR="00225029" w:rsidRDefault="00FD7FF5" w:rsidP="00225029">
      <w:pPr>
        <w:pStyle w:val="NormalWeb"/>
      </w:pPr>
      <w:r>
        <w:t>Five random records were selected from the dataset.</w:t>
      </w:r>
      <w:r>
        <w:br/>
        <w:t>Their feature values were substituted in the regression equation derived from the best-fit model.</w:t>
      </w:r>
      <w:r>
        <w:br/>
        <w:t>The predicted exam scores were calculated manually.</w:t>
      </w:r>
      <w:r>
        <w:br/>
        <w:t>A scatter plot was drawn between the observed and predicted values.</w:t>
      </w:r>
      <w:r>
        <w:br/>
        <w:t>The plot shows a positive relationship, indicating that the regression model predicts exam scores reasonably well.</w:t>
      </w:r>
    </w:p>
    <w:p w14:paraId="4523F5D4" w14:textId="4AB993C2" w:rsidR="00FD7FF5" w:rsidRPr="00FD7FF5" w:rsidRDefault="00FD7FF5" w:rsidP="00FD7FF5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FD7FF5">
        <w:rPr>
          <w:rFonts w:ascii="Times New Roman" w:eastAsia="Times New Roman" w:hAnsi="Times New Roman"/>
          <w:noProof/>
        </w:rPr>
        <w:drawing>
          <wp:inline distT="0" distB="0" distL="0" distR="0" wp14:anchorId="0468D79B" wp14:editId="1B20EC29">
            <wp:extent cx="3337560" cy="2638758"/>
            <wp:effectExtent l="0" t="0" r="0" b="9525"/>
            <wp:docPr id="29" name="Picture 29" descr="D:\WhatsApp Image 2026-03-07 at 12.23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WhatsApp Image 2026-03-07 at 12.23.30 AM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15" cy="265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4BF6" w14:textId="77777777" w:rsidR="00FD7FF5" w:rsidRDefault="00FD7FF5" w:rsidP="00225029">
      <w:pPr>
        <w:pStyle w:val="NormalWeb"/>
      </w:pPr>
    </w:p>
    <w:p w14:paraId="255F1B73" w14:textId="77777777" w:rsidR="00225029" w:rsidRPr="00A6050C" w:rsidRDefault="00225029" w:rsidP="00232FB5">
      <w:pPr>
        <w:pStyle w:val="HintText"/>
      </w:pPr>
    </w:p>
    <w:p w14:paraId="1B37363B" w14:textId="77777777" w:rsidR="00232FB5" w:rsidRPr="00A6050C" w:rsidRDefault="00232FB5" w:rsidP="00232FB5">
      <w:pPr>
        <w:rPr>
          <w:rFonts w:cstheme="minorHAnsi"/>
        </w:rPr>
      </w:pPr>
    </w:p>
    <w:p w14:paraId="00784FC5" w14:textId="22E8846C" w:rsidR="0081652B" w:rsidRPr="00A6050C" w:rsidRDefault="00F869C7">
      <w:pPr>
        <w:rPr>
          <w:rStyle w:val="Emphasis"/>
          <w:rFonts w:cstheme="minorHAnsi"/>
        </w:rPr>
      </w:pPr>
      <w:r w:rsidRPr="00A6050C">
        <w:rPr>
          <w:rStyle w:val="Emphasis"/>
          <w:rFonts w:cstheme="minorHAnsi"/>
          <w:color w:val="EE0000"/>
        </w:rPr>
        <w:t xml:space="preserve">Note: </w:t>
      </w:r>
      <w:r w:rsidRPr="00A6050C">
        <w:rPr>
          <w:rFonts w:cstheme="minorHAnsi"/>
          <w:color w:val="EE0000"/>
        </w:rPr>
        <w:t>Students are encouraged to apply models beyond those covered in the lecture slides to earn additional points.</w:t>
      </w:r>
      <w:r w:rsidR="0081652B" w:rsidRPr="00A6050C">
        <w:rPr>
          <w:rStyle w:val="Emphasis"/>
          <w:rFonts w:cstheme="minorHAnsi"/>
        </w:rPr>
        <w:br w:type="page"/>
      </w:r>
    </w:p>
    <w:p w14:paraId="53B6F0AD" w14:textId="0EC90119" w:rsidR="0081652B" w:rsidRPr="00A6050C" w:rsidRDefault="0081652B" w:rsidP="0081652B">
      <w:pPr>
        <w:pStyle w:val="Heading1"/>
        <w:rPr>
          <w:rStyle w:val="SubtleEmphasis"/>
          <w:rFonts w:asciiTheme="minorHAnsi" w:hAnsiTheme="minorHAnsi" w:cstheme="minorHAnsi"/>
          <w:iCs/>
        </w:rPr>
      </w:pPr>
      <w:r w:rsidRPr="00A6050C">
        <w:rPr>
          <w:rStyle w:val="SubtleEmphasis"/>
          <w:rFonts w:asciiTheme="minorHAnsi" w:hAnsiTheme="minorHAnsi" w:cstheme="minorHAnsi"/>
          <w:iCs/>
        </w:rPr>
        <w:lastRenderedPageBreak/>
        <w:t>Classification Model</w:t>
      </w:r>
      <w:r w:rsidR="003061B8" w:rsidRPr="00A6050C">
        <w:rPr>
          <w:rStyle w:val="SubtleEmphasis"/>
          <w:rFonts w:asciiTheme="minorHAnsi" w:hAnsiTheme="minorHAnsi" w:cstheme="minorHAnsi"/>
          <w:iCs/>
        </w:rPr>
        <w:t xml:space="preserve"> (8 Points)</w:t>
      </w:r>
    </w:p>
    <w:p w14:paraId="2C3C0DC4" w14:textId="77777777" w:rsidR="0081652B" w:rsidRPr="00A6050C" w:rsidRDefault="0081652B" w:rsidP="0081652B">
      <w:pPr>
        <w:rPr>
          <w:rFonts w:cstheme="minorHAnsi"/>
        </w:rPr>
      </w:pPr>
    </w:p>
    <w:p w14:paraId="16E8E7C8" w14:textId="2FC2AF85" w:rsidR="0081652B" w:rsidRPr="00A6050C" w:rsidRDefault="0081652B" w:rsidP="0081652B">
      <w:pPr>
        <w:pStyle w:val="HintText"/>
        <w:rPr>
          <w:rFonts w:eastAsiaTheme="majorEastAsia"/>
          <w:color w:val="001A74" w:themeColor="accent1" w:themeShade="BF"/>
          <w:sz w:val="26"/>
          <w:szCs w:val="26"/>
          <w:highlight w:val="green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>Classifying the dataset based on the target variable</w:t>
      </w:r>
      <w:r w:rsidR="0044721A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(1 Point)</w:t>
      </w:r>
    </w:p>
    <w:p w14:paraId="00109364" w14:textId="77777777" w:rsidR="0081652B" w:rsidRPr="00A6050C" w:rsidRDefault="0081652B" w:rsidP="0081652B">
      <w:pPr>
        <w:pStyle w:val="HintText"/>
        <w:rPr>
          <w:rFonts w:eastAsia="Times New Roman"/>
        </w:rPr>
      </w:pPr>
    </w:p>
    <w:p w14:paraId="16F30B7E" w14:textId="0B83B286" w:rsidR="0081652B" w:rsidRPr="00A6050C" w:rsidRDefault="0081652B" w:rsidP="0081652B">
      <w:pPr>
        <w:pStyle w:val="HintText"/>
        <w:rPr>
          <w:highlight w:val="green"/>
        </w:rPr>
      </w:pPr>
      <w:r w:rsidRPr="00A6050C">
        <w:rPr>
          <w:highlight w:val="green"/>
        </w:rPr>
        <w:t>&lt;&lt;Define the target variable as a categorical value based on a criterion.&gt;&gt;</w:t>
      </w:r>
    </w:p>
    <w:p w14:paraId="56648629" w14:textId="6C6FDB06" w:rsidR="00A62DD7" w:rsidRPr="00A6050C" w:rsidRDefault="00A62DD7" w:rsidP="0081652B">
      <w:pPr>
        <w:pStyle w:val="HintText"/>
        <w:rPr>
          <w:highlight w:val="green"/>
        </w:rPr>
      </w:pPr>
    </w:p>
    <w:p w14:paraId="78D40A89" w14:textId="77777777" w:rsidR="00A62DD7" w:rsidRPr="00A62DD7" w:rsidRDefault="00A62DD7" w:rsidP="00A62DD7">
      <w:pPr>
        <w:spacing w:before="100" w:beforeAutospacing="1" w:after="100" w:afterAutospacing="1"/>
        <w:rPr>
          <w:rFonts w:eastAsia="Times New Roman" w:cstheme="minorHAnsi"/>
        </w:rPr>
      </w:pPr>
      <w:r w:rsidRPr="00A62DD7">
        <w:rPr>
          <w:rFonts w:eastAsia="Times New Roman" w:cstheme="minorHAnsi"/>
        </w:rPr>
        <w:t xml:space="preserve">To perform classification, we converted the </w:t>
      </w:r>
      <w:proofErr w:type="spellStart"/>
      <w:r w:rsidRPr="00A6050C">
        <w:rPr>
          <w:rFonts w:eastAsia="Times New Roman" w:cstheme="minorHAnsi"/>
          <w:b/>
          <w:bCs/>
        </w:rPr>
        <w:t>Exam_Score</w:t>
      </w:r>
      <w:proofErr w:type="spellEnd"/>
      <w:r w:rsidRPr="00A62DD7">
        <w:rPr>
          <w:rFonts w:eastAsia="Times New Roman" w:cstheme="minorHAnsi"/>
        </w:rPr>
        <w:t xml:space="preserve"> into categorical values.</w:t>
      </w:r>
    </w:p>
    <w:p w14:paraId="79A52C4B" w14:textId="77777777" w:rsidR="00A62DD7" w:rsidRPr="00A62DD7" w:rsidRDefault="00A62DD7" w:rsidP="00A62DD7">
      <w:pPr>
        <w:spacing w:before="100" w:beforeAutospacing="1" w:after="100" w:afterAutospacing="1"/>
        <w:rPr>
          <w:rFonts w:eastAsia="Times New Roman" w:cstheme="minorHAnsi"/>
        </w:rPr>
      </w:pPr>
      <w:r w:rsidRPr="00A62DD7">
        <w:rPr>
          <w:rFonts w:eastAsia="Times New Roman" w:cstheme="minorHAnsi"/>
        </w:rPr>
        <w:t>Criteria used:</w:t>
      </w:r>
    </w:p>
    <w:p w14:paraId="50A12345" w14:textId="77777777" w:rsidR="00A62DD7" w:rsidRPr="00A62DD7" w:rsidRDefault="00A62DD7" w:rsidP="00A62DD7">
      <w:pPr>
        <w:spacing w:before="100" w:beforeAutospacing="1" w:after="100" w:afterAutospacing="1"/>
        <w:rPr>
          <w:rFonts w:eastAsia="Times New Roman" w:cstheme="minorHAnsi"/>
        </w:rPr>
      </w:pPr>
      <w:r w:rsidRPr="00A62DD7">
        <w:rPr>
          <w:rFonts w:eastAsia="Times New Roman" w:cstheme="minorHAnsi"/>
        </w:rPr>
        <w:t xml:space="preserve">Score ≥ 70 → </w:t>
      </w:r>
      <w:r w:rsidRPr="00A6050C">
        <w:rPr>
          <w:rFonts w:eastAsia="Times New Roman" w:cstheme="minorHAnsi"/>
          <w:b/>
          <w:bCs/>
        </w:rPr>
        <w:t>High Performance</w:t>
      </w:r>
    </w:p>
    <w:p w14:paraId="50D2E8CE" w14:textId="707903CA" w:rsidR="00A62DD7" w:rsidRPr="00A62DD7" w:rsidRDefault="00B60F3E" w:rsidP="00A62DD7">
      <w:pPr>
        <w:spacing w:before="100" w:beforeAutospacing="1" w:after="100" w:afterAutospacing="1"/>
        <w:rPr>
          <w:rFonts w:eastAsia="Times New Roman" w:cstheme="minorHAnsi"/>
        </w:rPr>
      </w:pPr>
      <w:r w:rsidRPr="00A6050C">
        <w:rPr>
          <w:rFonts w:eastAsia="Times New Roman" w:cstheme="minorHAnsi"/>
        </w:rPr>
        <w:t>Score &lt; 5</w:t>
      </w:r>
      <w:r w:rsidR="00A62DD7" w:rsidRPr="00A62DD7">
        <w:rPr>
          <w:rFonts w:eastAsia="Times New Roman" w:cstheme="minorHAnsi"/>
        </w:rPr>
        <w:t xml:space="preserve">0 → </w:t>
      </w:r>
      <w:r w:rsidR="00A62DD7" w:rsidRPr="00A6050C">
        <w:rPr>
          <w:rFonts w:eastAsia="Times New Roman" w:cstheme="minorHAnsi"/>
          <w:b/>
          <w:bCs/>
        </w:rPr>
        <w:t>Low Performance</w:t>
      </w:r>
    </w:p>
    <w:p w14:paraId="4639FF67" w14:textId="77777777" w:rsidR="00A62DD7" w:rsidRPr="00A62DD7" w:rsidRDefault="00A62DD7" w:rsidP="00A62DD7">
      <w:pPr>
        <w:spacing w:before="100" w:beforeAutospacing="1" w:after="100" w:afterAutospacing="1"/>
        <w:rPr>
          <w:rFonts w:eastAsia="Times New Roman" w:cstheme="minorHAnsi"/>
        </w:rPr>
      </w:pPr>
      <w:r w:rsidRPr="00A62DD7">
        <w:rPr>
          <w:rFonts w:eastAsia="Times New Roman" w:cstheme="minorHAnsi"/>
        </w:rPr>
        <w:t xml:space="preserve">This allowed us to convert the dataset into a </w:t>
      </w:r>
      <w:r w:rsidRPr="00A6050C">
        <w:rPr>
          <w:rFonts w:eastAsia="Times New Roman" w:cstheme="minorHAnsi"/>
          <w:b/>
          <w:bCs/>
        </w:rPr>
        <w:t>binary classification problem</w:t>
      </w:r>
      <w:r w:rsidRPr="00A62DD7">
        <w:rPr>
          <w:rFonts w:eastAsia="Times New Roman" w:cstheme="minorHAnsi"/>
        </w:rPr>
        <w:t>.</w:t>
      </w:r>
    </w:p>
    <w:p w14:paraId="1A326AE5" w14:textId="6C031980" w:rsidR="00A62DD7" w:rsidRPr="00A6050C" w:rsidRDefault="00B60F3E" w:rsidP="0081652B">
      <w:pPr>
        <w:pStyle w:val="HintText"/>
        <w:rPr>
          <w:highlight w:val="green"/>
        </w:rPr>
      </w:pPr>
      <w:r w:rsidRPr="00A6050C">
        <w:rPr>
          <w:noProof/>
        </w:rPr>
        <w:drawing>
          <wp:inline distT="0" distB="0" distL="0" distR="0" wp14:anchorId="4DF64367" wp14:editId="74EDB31E">
            <wp:extent cx="5727700" cy="276479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A20B" w14:textId="77777777" w:rsidR="0081652B" w:rsidRPr="00A6050C" w:rsidRDefault="0081652B" w:rsidP="0081652B">
      <w:pPr>
        <w:pStyle w:val="HintText"/>
        <w:rPr>
          <w:highlight w:val="green"/>
        </w:rPr>
      </w:pPr>
    </w:p>
    <w:p w14:paraId="50B122C8" w14:textId="77777777" w:rsidR="0081652B" w:rsidRPr="00A6050C" w:rsidRDefault="0081652B" w:rsidP="0081652B">
      <w:pPr>
        <w:pStyle w:val="HintText"/>
        <w:rPr>
          <w:highlight w:val="green"/>
        </w:rPr>
      </w:pPr>
    </w:p>
    <w:p w14:paraId="36902F70" w14:textId="77777777" w:rsidR="0081652B" w:rsidRPr="00A6050C" w:rsidRDefault="0081652B" w:rsidP="0081652B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</w:p>
    <w:p w14:paraId="5478A8B6" w14:textId="344CA509" w:rsidR="0081652B" w:rsidRPr="00A6050C" w:rsidRDefault="0081652B" w:rsidP="0081652B">
      <w:pPr>
        <w:pStyle w:val="HintText"/>
        <w:rPr>
          <w:rFonts w:eastAsiaTheme="majorEastAsia"/>
          <w:color w:val="001A74" w:themeColor="accent1" w:themeShade="BF"/>
          <w:sz w:val="26"/>
          <w:szCs w:val="26"/>
          <w:highlight w:val="green"/>
        </w:rPr>
      </w:pPr>
      <w:proofErr w:type="spellStart"/>
      <w:r w:rsidRPr="00A6050C">
        <w:rPr>
          <w:rFonts w:eastAsiaTheme="majorEastAsia"/>
          <w:color w:val="001A74" w:themeColor="accent1" w:themeShade="BF"/>
          <w:sz w:val="26"/>
          <w:szCs w:val="26"/>
        </w:rPr>
        <w:t>Bulding</w:t>
      </w:r>
      <w:proofErr w:type="spellEnd"/>
      <w:r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classification models</w:t>
      </w:r>
      <w:r w:rsidR="0044721A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</w:t>
      </w:r>
      <w:r w:rsidR="00451D0D" w:rsidRPr="00A6050C">
        <w:rPr>
          <w:rFonts w:eastAsiaTheme="majorEastAsia"/>
          <w:color w:val="001A74" w:themeColor="accent1" w:themeShade="BF"/>
          <w:sz w:val="26"/>
          <w:szCs w:val="26"/>
        </w:rPr>
        <w:t>6 Points)</w:t>
      </w:r>
    </w:p>
    <w:p w14:paraId="33ED43D5" w14:textId="703218B1" w:rsidR="0081652B" w:rsidRPr="00A6050C" w:rsidRDefault="0081652B" w:rsidP="0081652B">
      <w:pPr>
        <w:pStyle w:val="HintText"/>
      </w:pPr>
      <w:r w:rsidRPr="00A6050C">
        <w:rPr>
          <w:highlight w:val="green"/>
        </w:rPr>
        <w:t xml:space="preserve">&lt;&lt; </w:t>
      </w:r>
      <w:r w:rsidRPr="00A6050C">
        <w:rPr>
          <w:iCs/>
          <w:highlight w:val="green"/>
          <w:lang w:val="en-AE"/>
        </w:rPr>
        <w:t>Implement and compare classification models such as Logistic Regression, K-Nearest Neighbors (KNN), Support Vector Machines (SVM), Decision Trees, and Random Forest. Evaluate model performance using metrics like accuracy, precision, recall, and F1-score. Select the best clssifier based on these metrics. Print the evaluation metrics for each model and determine the best-fit model. Your program output should be similar to the following output.</w:t>
      </w:r>
      <w:r w:rsidRPr="00A6050C">
        <w:rPr>
          <w:highlight w:val="green"/>
        </w:rPr>
        <w:t>&gt;&gt;</w:t>
      </w:r>
    </w:p>
    <w:p w14:paraId="4CEA2600" w14:textId="2B5E22BB" w:rsidR="00A6050C" w:rsidRPr="00A6050C" w:rsidRDefault="00A6050C" w:rsidP="0081652B">
      <w:pPr>
        <w:pStyle w:val="HintText"/>
      </w:pPr>
    </w:p>
    <w:p w14:paraId="5FABDA63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We implemented the following classification algorithms:</w:t>
      </w:r>
    </w:p>
    <w:p w14:paraId="5EE5E194" w14:textId="77777777" w:rsidR="00A6050C" w:rsidRPr="00A6050C" w:rsidRDefault="00A6050C" w:rsidP="00A6050C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Logistic Regression</w:t>
      </w:r>
    </w:p>
    <w:p w14:paraId="340BCDE6" w14:textId="77777777" w:rsidR="00A6050C" w:rsidRPr="00A6050C" w:rsidRDefault="00A6050C" w:rsidP="00A6050C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K-Nearest Neighbors (KNN)</w:t>
      </w:r>
    </w:p>
    <w:p w14:paraId="43E6AFF2" w14:textId="77777777" w:rsidR="00A6050C" w:rsidRPr="00A6050C" w:rsidRDefault="00A6050C" w:rsidP="00A6050C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lastRenderedPageBreak/>
        <w:t>Support Vector Machine (SVM)</w:t>
      </w:r>
    </w:p>
    <w:p w14:paraId="03F8A405" w14:textId="77777777" w:rsidR="00A6050C" w:rsidRPr="00A6050C" w:rsidRDefault="00A6050C" w:rsidP="00A6050C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Decision Tree</w:t>
      </w:r>
    </w:p>
    <w:p w14:paraId="74B903C5" w14:textId="77777777" w:rsidR="00A6050C" w:rsidRPr="00A6050C" w:rsidRDefault="00A6050C" w:rsidP="00A6050C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Random Forest</w:t>
      </w:r>
    </w:p>
    <w:p w14:paraId="78D27FFE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These models were evaluated using the following metrics:</w:t>
      </w:r>
    </w:p>
    <w:p w14:paraId="3E8534FA" w14:textId="77777777" w:rsidR="00A6050C" w:rsidRPr="00A6050C" w:rsidRDefault="00A6050C" w:rsidP="00A6050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Accuracy</w:t>
      </w:r>
    </w:p>
    <w:p w14:paraId="174E1E7C" w14:textId="77777777" w:rsidR="00A6050C" w:rsidRPr="00A6050C" w:rsidRDefault="00A6050C" w:rsidP="00A6050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Precision</w:t>
      </w:r>
    </w:p>
    <w:p w14:paraId="2AF42F59" w14:textId="77777777" w:rsidR="00A6050C" w:rsidRPr="00A6050C" w:rsidRDefault="00A6050C" w:rsidP="00A6050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Recall</w:t>
      </w:r>
    </w:p>
    <w:p w14:paraId="74C93AED" w14:textId="77777777" w:rsidR="00A6050C" w:rsidRPr="00A6050C" w:rsidRDefault="00A6050C" w:rsidP="00A6050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F1 Score</w:t>
      </w:r>
    </w:p>
    <w:p w14:paraId="66E68EE1" w14:textId="77777777" w:rsidR="00A6050C" w:rsidRPr="00A6050C" w:rsidRDefault="00A6050C" w:rsidP="00A6050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Confusion Matrix</w:t>
      </w:r>
    </w:p>
    <w:p w14:paraId="30500391" w14:textId="21D9312D" w:rsidR="0081652B" w:rsidRPr="00A6050C" w:rsidRDefault="0081652B" w:rsidP="0081652B">
      <w:pPr>
        <w:pStyle w:val="HintText"/>
      </w:pPr>
    </w:p>
    <w:p w14:paraId="41978D45" w14:textId="33084045" w:rsidR="00B60F3E" w:rsidRPr="00A6050C" w:rsidRDefault="00B60F3E" w:rsidP="0081652B">
      <w:pPr>
        <w:pStyle w:val="HintText"/>
      </w:pPr>
    </w:p>
    <w:p w14:paraId="5E965A80" w14:textId="1F86D977" w:rsidR="00B60F3E" w:rsidRPr="00A6050C" w:rsidRDefault="00B60F3E" w:rsidP="0081652B">
      <w:pPr>
        <w:pStyle w:val="HintText"/>
      </w:pPr>
      <w:r w:rsidRPr="00A6050C">
        <w:rPr>
          <w:noProof/>
        </w:rPr>
        <w:drawing>
          <wp:inline distT="0" distB="0" distL="0" distR="0" wp14:anchorId="13516E7E" wp14:editId="7852151F">
            <wp:extent cx="5727700" cy="21209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AC91" w14:textId="77777777" w:rsidR="0081652B" w:rsidRPr="00A6050C" w:rsidRDefault="0081652B" w:rsidP="0081652B">
      <w:pPr>
        <w:pStyle w:val="HintText"/>
      </w:pPr>
    </w:p>
    <w:p w14:paraId="3B923C00" w14:textId="77777777" w:rsidR="00A6050C" w:rsidRPr="00A6050C" w:rsidRDefault="00A6050C" w:rsidP="0081652B">
      <w:pPr>
        <w:rPr>
          <w:rFonts w:cstheme="minorHAnsi"/>
        </w:rPr>
      </w:pPr>
      <w:r w:rsidRPr="00A6050C">
        <w:rPr>
          <w:rFonts w:cstheme="minorHAnsi"/>
        </w:rPr>
        <w:t>After comparing a</w:t>
      </w:r>
    </w:p>
    <w:p w14:paraId="56D9F6D0" w14:textId="486A92E5" w:rsidR="0081652B" w:rsidRPr="00A6050C" w:rsidRDefault="00A6050C" w:rsidP="0081652B">
      <w:pPr>
        <w:rPr>
          <w:rFonts w:cstheme="minorHAnsi"/>
        </w:rPr>
      </w:pPr>
      <w:proofErr w:type="spellStart"/>
      <w:r w:rsidRPr="00A6050C">
        <w:rPr>
          <w:rFonts w:cstheme="minorHAnsi"/>
        </w:rPr>
        <w:t>ll</w:t>
      </w:r>
      <w:proofErr w:type="spellEnd"/>
      <w:r w:rsidRPr="00A6050C">
        <w:rPr>
          <w:rFonts w:cstheme="minorHAnsi"/>
        </w:rPr>
        <w:t xml:space="preserve"> models, the </w:t>
      </w:r>
      <w:r w:rsidRPr="00A6050C">
        <w:rPr>
          <w:rStyle w:val="Strong"/>
          <w:rFonts w:cstheme="minorHAnsi"/>
        </w:rPr>
        <w:t>best performing classifier</w:t>
      </w:r>
      <w:r w:rsidRPr="00A6050C">
        <w:rPr>
          <w:rFonts w:cstheme="minorHAnsi"/>
        </w:rPr>
        <w:t xml:space="preserve"> was:</w:t>
      </w:r>
    </w:p>
    <w:p w14:paraId="50789EA5" w14:textId="3CE1B0ED" w:rsidR="00B60F3E" w:rsidRPr="00A6050C" w:rsidRDefault="00B60F3E" w:rsidP="0081652B">
      <w:pPr>
        <w:rPr>
          <w:rFonts w:cstheme="minorHAnsi"/>
        </w:rPr>
      </w:pPr>
      <w:r w:rsidRPr="00A6050C">
        <w:rPr>
          <w:rFonts w:cstheme="minorHAnsi"/>
          <w:noProof/>
        </w:rPr>
        <w:drawing>
          <wp:inline distT="0" distB="0" distL="0" distR="0" wp14:anchorId="5DB5642D" wp14:editId="54B49702">
            <wp:extent cx="5727700" cy="181419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3EF4" w14:textId="0D66417A" w:rsidR="00A6050C" w:rsidRPr="00A6050C" w:rsidRDefault="00A6050C" w:rsidP="0081652B">
      <w:pPr>
        <w:rPr>
          <w:rFonts w:cstheme="minorHAnsi"/>
        </w:rPr>
      </w:pPr>
    </w:p>
    <w:p w14:paraId="26EA9D25" w14:textId="6F38393C" w:rsidR="00A6050C" w:rsidRPr="00A6050C" w:rsidRDefault="00A6050C" w:rsidP="0081652B">
      <w:pPr>
        <w:rPr>
          <w:rFonts w:cstheme="minorHAnsi"/>
        </w:rPr>
      </w:pPr>
      <w:r w:rsidRPr="00A6050C">
        <w:rPr>
          <w:rFonts w:cstheme="minorHAnsi"/>
        </w:rPr>
        <w:t xml:space="preserve">because it achieved the </w:t>
      </w:r>
      <w:r w:rsidRPr="00A6050C">
        <w:rPr>
          <w:rStyle w:val="Strong"/>
          <w:rFonts w:cstheme="minorHAnsi"/>
        </w:rPr>
        <w:t>highest accuracy and F1-score</w:t>
      </w:r>
      <w:r w:rsidRPr="00A6050C">
        <w:rPr>
          <w:rFonts w:cstheme="minorHAnsi"/>
        </w:rPr>
        <w:t>.</w:t>
      </w:r>
    </w:p>
    <w:p w14:paraId="02DE75FD" w14:textId="56726CCA" w:rsidR="0081652B" w:rsidRPr="00A6050C" w:rsidRDefault="0081652B" w:rsidP="0081652B">
      <w:pPr>
        <w:pStyle w:val="HintText"/>
        <w:rPr>
          <w:rFonts w:eastAsiaTheme="majorEastAsia"/>
          <w:color w:val="001A74" w:themeColor="accent1" w:themeShade="BF"/>
          <w:sz w:val="26"/>
          <w:szCs w:val="26"/>
          <w:highlight w:val="green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>No of elements on the target variable</w:t>
      </w:r>
      <w:r w:rsidR="00451D0D"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 (1 Point)</w:t>
      </w:r>
    </w:p>
    <w:p w14:paraId="2B611805" w14:textId="77777777" w:rsidR="0081652B" w:rsidRPr="00A6050C" w:rsidRDefault="0081652B" w:rsidP="0081652B">
      <w:pPr>
        <w:pStyle w:val="HintText"/>
        <w:rPr>
          <w:rFonts w:eastAsia="Times New Roman"/>
        </w:rPr>
      </w:pPr>
    </w:p>
    <w:p w14:paraId="46E338A2" w14:textId="3E163294" w:rsidR="0081652B" w:rsidRPr="00A6050C" w:rsidRDefault="0081652B" w:rsidP="0081652B">
      <w:pPr>
        <w:pStyle w:val="HintText"/>
        <w:rPr>
          <w:highlight w:val="green"/>
        </w:rPr>
      </w:pPr>
      <w:r w:rsidRPr="00A6050C">
        <w:rPr>
          <w:highlight w:val="green"/>
        </w:rPr>
        <w:t>&lt;&lt; Find the number of elements in each category based on best-fit classifier.&gt;&gt;</w:t>
      </w:r>
    </w:p>
    <w:p w14:paraId="749F2AA2" w14:textId="1FBA438E" w:rsidR="00A6050C" w:rsidRPr="00A6050C" w:rsidRDefault="00A6050C" w:rsidP="0081652B">
      <w:pPr>
        <w:pStyle w:val="HintText"/>
        <w:rPr>
          <w:highlight w:val="green"/>
        </w:rPr>
      </w:pPr>
    </w:p>
    <w:p w14:paraId="1E027D7D" w14:textId="77777777" w:rsidR="00A6050C" w:rsidRPr="00A6050C" w:rsidRDefault="00A6050C" w:rsidP="00A6050C">
      <w:pPr>
        <w:spacing w:before="100" w:beforeAutospacing="1" w:after="100" w:afterAutospacing="1"/>
        <w:rPr>
          <w:rFonts w:eastAsia="Times New Roman" w:cstheme="minorHAnsi"/>
        </w:rPr>
      </w:pPr>
      <w:r w:rsidRPr="00A6050C">
        <w:rPr>
          <w:rFonts w:eastAsia="Times New Roman" w:cstheme="minorHAnsi"/>
        </w:rPr>
        <w:t>After classification, we counted the number of records in each category.</w:t>
      </w:r>
    </w:p>
    <w:p w14:paraId="6094E1ED" w14:textId="77777777" w:rsidR="00A6050C" w:rsidRPr="00A6050C" w:rsidRDefault="00A6050C" w:rsidP="00A6050C">
      <w:pPr>
        <w:spacing w:before="100" w:beforeAutospacing="1" w:after="100" w:afterAutospacing="1"/>
        <w:rPr>
          <w:rFonts w:eastAsia="Times New Roman" w:cstheme="minorHAnsi"/>
        </w:rPr>
      </w:pPr>
      <w:r w:rsidRPr="00A6050C">
        <w:rPr>
          <w:rFonts w:eastAsia="Times New Roman" w:cstheme="minorHAnsi"/>
        </w:rPr>
        <w:lastRenderedPageBreak/>
        <w:t>Example:</w:t>
      </w:r>
    </w:p>
    <w:p w14:paraId="1B9B0296" w14:textId="77777777" w:rsidR="00A6050C" w:rsidRPr="00A6050C" w:rsidRDefault="00A6050C" w:rsidP="00A6050C">
      <w:pPr>
        <w:spacing w:before="100" w:beforeAutospacing="1" w:after="100" w:afterAutospacing="1"/>
        <w:rPr>
          <w:rFonts w:eastAsia="Times New Roman" w:cstheme="minorHAnsi"/>
        </w:rPr>
      </w:pPr>
      <w:r w:rsidRPr="00A6050C">
        <w:rPr>
          <w:rFonts w:eastAsia="Times New Roman" w:cstheme="minorHAnsi"/>
        </w:rPr>
        <w:t>High Performance → 1625 students</w:t>
      </w:r>
    </w:p>
    <w:p w14:paraId="4AAC1FCF" w14:textId="0182435D" w:rsidR="00A6050C" w:rsidRPr="00A6050C" w:rsidRDefault="00A6050C" w:rsidP="00A6050C">
      <w:pPr>
        <w:spacing w:before="100" w:beforeAutospacing="1" w:after="100" w:afterAutospacing="1"/>
        <w:rPr>
          <w:rFonts w:eastAsia="Times New Roman" w:cstheme="minorHAnsi"/>
        </w:rPr>
      </w:pPr>
      <w:r w:rsidRPr="00A6050C">
        <w:rPr>
          <w:rFonts w:eastAsia="Times New Roman" w:cstheme="minorHAnsi"/>
        </w:rPr>
        <w:t>Medium Performance → 4982 students</w:t>
      </w:r>
    </w:p>
    <w:p w14:paraId="47BE707B" w14:textId="77777777" w:rsidR="00A6050C" w:rsidRPr="00A6050C" w:rsidRDefault="00A6050C" w:rsidP="0081652B">
      <w:pPr>
        <w:pStyle w:val="HintText"/>
        <w:rPr>
          <w:highlight w:val="green"/>
        </w:rPr>
      </w:pPr>
    </w:p>
    <w:p w14:paraId="33A7E961" w14:textId="3C0A74ED" w:rsidR="00B60F3E" w:rsidRPr="00A6050C" w:rsidRDefault="00B60F3E" w:rsidP="0081652B">
      <w:pPr>
        <w:pStyle w:val="HintText"/>
        <w:rPr>
          <w:highlight w:val="green"/>
        </w:rPr>
      </w:pPr>
    </w:p>
    <w:p w14:paraId="78348827" w14:textId="26460910" w:rsidR="00B60F3E" w:rsidRPr="00A6050C" w:rsidRDefault="00B60F3E" w:rsidP="0081652B">
      <w:pPr>
        <w:pStyle w:val="HintText"/>
        <w:rPr>
          <w:highlight w:val="green"/>
        </w:rPr>
      </w:pPr>
      <w:r w:rsidRPr="00A6050C">
        <w:rPr>
          <w:noProof/>
        </w:rPr>
        <w:drawing>
          <wp:inline distT="0" distB="0" distL="0" distR="0" wp14:anchorId="67D662B5" wp14:editId="0B98B1E3">
            <wp:extent cx="5727700" cy="2442845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6DE7" w14:textId="77777777" w:rsidR="0081652B" w:rsidRPr="00A6050C" w:rsidRDefault="0081652B" w:rsidP="0081652B">
      <w:pPr>
        <w:rPr>
          <w:rFonts w:cstheme="minorHAnsi"/>
        </w:rPr>
      </w:pPr>
    </w:p>
    <w:p w14:paraId="5BCACA46" w14:textId="601DE8DA" w:rsidR="00F869C7" w:rsidRPr="00A6050C" w:rsidRDefault="00F869C7" w:rsidP="0081652B">
      <w:pPr>
        <w:rPr>
          <w:rFonts w:cstheme="minorHAnsi"/>
          <w:color w:val="EE0000"/>
        </w:rPr>
      </w:pPr>
      <w:r w:rsidRPr="00A6050C">
        <w:rPr>
          <w:rFonts w:cstheme="minorHAnsi"/>
          <w:color w:val="EE0000"/>
        </w:rPr>
        <w:t>Note: Students are encouraged to apply models beyond those covered in the lecture slides to earn additional points.</w:t>
      </w:r>
    </w:p>
    <w:p w14:paraId="29850299" w14:textId="5D1D54B4" w:rsidR="0081652B" w:rsidRPr="00A6050C" w:rsidRDefault="0081652B" w:rsidP="0081652B">
      <w:pPr>
        <w:pStyle w:val="Heading1"/>
        <w:rPr>
          <w:rStyle w:val="SubtleEmphasis"/>
          <w:rFonts w:asciiTheme="minorHAnsi" w:hAnsiTheme="minorHAnsi" w:cstheme="minorHAnsi"/>
          <w:iCs/>
        </w:rPr>
      </w:pPr>
      <w:r w:rsidRPr="00A6050C">
        <w:rPr>
          <w:rStyle w:val="SubtleEmphasis"/>
          <w:rFonts w:asciiTheme="minorHAnsi" w:hAnsiTheme="minorHAnsi" w:cstheme="minorHAnsi"/>
          <w:iCs/>
        </w:rPr>
        <w:t>Cluster Analysis</w:t>
      </w:r>
      <w:r w:rsidR="003061B8" w:rsidRPr="00A6050C">
        <w:rPr>
          <w:rStyle w:val="SubtleEmphasis"/>
          <w:rFonts w:asciiTheme="minorHAnsi" w:hAnsiTheme="minorHAnsi" w:cstheme="minorHAnsi"/>
          <w:iCs/>
        </w:rPr>
        <w:t xml:space="preserve"> (5 Points)</w:t>
      </w:r>
    </w:p>
    <w:p w14:paraId="6EC16C97" w14:textId="041C3032" w:rsidR="0081652B" w:rsidRPr="00A6050C" w:rsidRDefault="0081652B" w:rsidP="0081652B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Building the Cluster </w:t>
      </w:r>
      <w:proofErr w:type="gramStart"/>
      <w:r w:rsidRPr="00A6050C">
        <w:rPr>
          <w:rFonts w:eastAsiaTheme="majorEastAsia"/>
          <w:color w:val="001A74" w:themeColor="accent1" w:themeShade="BF"/>
          <w:sz w:val="26"/>
          <w:szCs w:val="26"/>
        </w:rPr>
        <w:t>Analysis</w:t>
      </w:r>
      <w:r w:rsidR="006E2089" w:rsidRPr="00A6050C">
        <w:rPr>
          <w:rFonts w:eastAsiaTheme="majorEastAsia"/>
          <w:color w:val="001A74" w:themeColor="accent1" w:themeShade="BF"/>
          <w:sz w:val="26"/>
          <w:szCs w:val="26"/>
        </w:rPr>
        <w:t>(</w:t>
      </w:r>
      <w:proofErr w:type="gramEnd"/>
      <w:r w:rsidR="006E2089" w:rsidRPr="00A6050C">
        <w:rPr>
          <w:rFonts w:eastAsiaTheme="majorEastAsia"/>
          <w:color w:val="001A74" w:themeColor="accent1" w:themeShade="BF"/>
          <w:sz w:val="26"/>
          <w:szCs w:val="26"/>
        </w:rPr>
        <w:t>3 Points)</w:t>
      </w:r>
    </w:p>
    <w:p w14:paraId="0D6FC1DD" w14:textId="3AA05DA4" w:rsidR="0081652B" w:rsidRPr="00A6050C" w:rsidRDefault="0081652B" w:rsidP="0081652B">
      <w:pPr>
        <w:rPr>
          <w:rFonts w:cstheme="minorHAnsi"/>
          <w:highlight w:val="green"/>
          <w:lang w:val="en-AE"/>
        </w:rPr>
      </w:pPr>
      <w:r w:rsidRPr="00A6050C">
        <w:rPr>
          <w:rFonts w:cstheme="minorHAnsi"/>
          <w:highlight w:val="green"/>
          <w:lang w:val="en-AE"/>
        </w:rPr>
        <w:t>Perform K-means/ hierarchial clustering analysis on the dataset using chosen features. Determine the optimal number of clusters. Visualize the clustered data to understand how dataset are grouped.</w:t>
      </w:r>
    </w:p>
    <w:p w14:paraId="3535324C" w14:textId="63D238E1" w:rsidR="00A6050C" w:rsidRPr="00A6050C" w:rsidRDefault="00A6050C" w:rsidP="0081652B">
      <w:pPr>
        <w:rPr>
          <w:rFonts w:cstheme="minorHAnsi"/>
          <w:highlight w:val="green"/>
          <w:lang w:val="en-AE"/>
        </w:rPr>
      </w:pPr>
    </w:p>
    <w:p w14:paraId="529EA5C8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Cluster analysis is an unsupervised learning technique used to group similar data points.</w:t>
      </w:r>
    </w:p>
    <w:p w14:paraId="2B4AB88F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In this project, we used </w:t>
      </w:r>
      <w:r w:rsidRPr="00A6050C">
        <w:rPr>
          <w:rStyle w:val="Strong"/>
          <w:rFonts w:asciiTheme="minorHAnsi" w:hAnsiTheme="minorHAnsi" w:cstheme="minorHAnsi"/>
        </w:rPr>
        <w:t>K-Means Clustering</w:t>
      </w:r>
      <w:r w:rsidRPr="00A6050C">
        <w:rPr>
          <w:rFonts w:asciiTheme="minorHAnsi" w:hAnsiTheme="minorHAnsi" w:cstheme="minorHAnsi"/>
        </w:rPr>
        <w:t>.</w:t>
      </w:r>
    </w:p>
    <w:p w14:paraId="6C9703B0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We selected features such as:</w:t>
      </w:r>
    </w:p>
    <w:p w14:paraId="78756A8C" w14:textId="77777777" w:rsidR="00A6050C" w:rsidRPr="00A6050C" w:rsidRDefault="00A6050C" w:rsidP="00A6050C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Hours_Studied</w:t>
      </w:r>
      <w:proofErr w:type="spellEnd"/>
    </w:p>
    <w:p w14:paraId="4B85878D" w14:textId="77777777" w:rsidR="00A6050C" w:rsidRPr="00A6050C" w:rsidRDefault="00A6050C" w:rsidP="00A6050C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Attendance</w:t>
      </w:r>
    </w:p>
    <w:p w14:paraId="5CAE0E74" w14:textId="77777777" w:rsidR="00A6050C" w:rsidRPr="00A6050C" w:rsidRDefault="00A6050C" w:rsidP="00A6050C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Sleep_Hours</w:t>
      </w:r>
      <w:proofErr w:type="spellEnd"/>
    </w:p>
    <w:p w14:paraId="1C6D5701" w14:textId="77777777" w:rsidR="00A6050C" w:rsidRPr="00A6050C" w:rsidRDefault="00A6050C" w:rsidP="00A6050C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r w:rsidRPr="00A6050C">
        <w:rPr>
          <w:rFonts w:asciiTheme="minorHAnsi" w:hAnsiTheme="minorHAnsi" w:cstheme="minorHAnsi"/>
        </w:rPr>
        <w:t>Previous_Scores</w:t>
      </w:r>
      <w:proofErr w:type="spellEnd"/>
    </w:p>
    <w:p w14:paraId="29AF7331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Then we determined the optimal number of clusters using the </w:t>
      </w:r>
      <w:r w:rsidRPr="00A6050C">
        <w:rPr>
          <w:rStyle w:val="Strong"/>
          <w:rFonts w:asciiTheme="minorHAnsi" w:hAnsiTheme="minorHAnsi" w:cstheme="minorHAnsi"/>
        </w:rPr>
        <w:t>Elbow Method</w:t>
      </w:r>
      <w:r w:rsidRPr="00A6050C">
        <w:rPr>
          <w:rFonts w:asciiTheme="minorHAnsi" w:hAnsiTheme="minorHAnsi" w:cstheme="minorHAnsi"/>
        </w:rPr>
        <w:t>.</w:t>
      </w:r>
    </w:p>
    <w:p w14:paraId="12DD0108" w14:textId="77777777" w:rsidR="00A6050C" w:rsidRPr="00A6050C" w:rsidRDefault="00A6050C" w:rsidP="0081652B">
      <w:pPr>
        <w:rPr>
          <w:rFonts w:cstheme="minorHAnsi"/>
          <w:highlight w:val="green"/>
          <w:lang w:val="en-AE"/>
        </w:rPr>
      </w:pPr>
    </w:p>
    <w:p w14:paraId="136CE912" w14:textId="488F8D36" w:rsidR="0081652B" w:rsidRPr="00A6050C" w:rsidRDefault="00B60F3E" w:rsidP="0081652B">
      <w:pPr>
        <w:rPr>
          <w:rFonts w:cstheme="minorHAnsi"/>
          <w:highlight w:val="green"/>
          <w:lang w:val="en-AE"/>
        </w:rPr>
      </w:pPr>
      <w:r w:rsidRPr="00A6050C">
        <w:rPr>
          <w:rFonts w:cstheme="minorHAnsi"/>
          <w:noProof/>
          <w:lang w:val="en-AE"/>
        </w:rPr>
        <w:drawing>
          <wp:inline distT="0" distB="0" distL="0" distR="0" wp14:anchorId="7CF829E2" wp14:editId="080FE434">
            <wp:extent cx="5727700" cy="3803650"/>
            <wp:effectExtent l="0" t="0" r="635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236A" w14:textId="033E85D8" w:rsidR="00B60F3E" w:rsidRPr="00A6050C" w:rsidRDefault="00B60F3E" w:rsidP="0081652B">
      <w:pPr>
        <w:rPr>
          <w:rFonts w:cstheme="minorHAnsi"/>
          <w:highlight w:val="green"/>
          <w:lang w:val="en-AE"/>
        </w:rPr>
      </w:pPr>
      <w:r w:rsidRPr="00A6050C">
        <w:rPr>
          <w:rFonts w:cstheme="minorHAnsi"/>
          <w:noProof/>
          <w:lang w:val="en-AE"/>
        </w:rPr>
        <w:drawing>
          <wp:inline distT="0" distB="0" distL="0" distR="0" wp14:anchorId="1AFFE463" wp14:editId="5D9DECB9">
            <wp:extent cx="5727700" cy="930910"/>
            <wp:effectExtent l="0" t="0" r="635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5D67" w14:textId="7A3623A3" w:rsidR="00B60F3E" w:rsidRPr="00A6050C" w:rsidRDefault="00B60F3E" w:rsidP="0081652B">
      <w:pPr>
        <w:rPr>
          <w:rFonts w:cstheme="minorHAnsi"/>
          <w:highlight w:val="green"/>
          <w:lang w:val="en-AE"/>
        </w:rPr>
      </w:pPr>
      <w:r w:rsidRPr="00A6050C">
        <w:rPr>
          <w:rFonts w:cstheme="minorHAnsi"/>
          <w:noProof/>
          <w:lang w:val="en-AE"/>
        </w:rPr>
        <w:drawing>
          <wp:inline distT="0" distB="0" distL="0" distR="0" wp14:anchorId="100E2BAA" wp14:editId="2B4E3BA2">
            <wp:extent cx="5727700" cy="2886710"/>
            <wp:effectExtent l="0" t="0" r="635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2BB0" w14:textId="277C6FFA" w:rsidR="00A6050C" w:rsidRPr="00A6050C" w:rsidRDefault="00A6050C" w:rsidP="0081652B">
      <w:pPr>
        <w:rPr>
          <w:rFonts w:cstheme="minorHAnsi"/>
          <w:highlight w:val="green"/>
          <w:lang w:val="en-AE"/>
        </w:rPr>
      </w:pPr>
    </w:p>
    <w:p w14:paraId="6BE0810A" w14:textId="7E5E55D6" w:rsidR="00A6050C" w:rsidRPr="00A6050C" w:rsidRDefault="00A6050C" w:rsidP="0081652B">
      <w:pPr>
        <w:rPr>
          <w:rFonts w:cstheme="minorHAnsi"/>
          <w:highlight w:val="green"/>
          <w:lang w:val="en-AE"/>
        </w:rPr>
      </w:pPr>
      <w:r w:rsidRPr="00A6050C">
        <w:rPr>
          <w:rFonts w:cstheme="minorHAnsi"/>
        </w:rPr>
        <w:t xml:space="preserve">After selecting the optimal number of clusters, we applied </w:t>
      </w:r>
      <w:r w:rsidRPr="00A6050C">
        <w:rPr>
          <w:rStyle w:val="Strong"/>
          <w:rFonts w:cstheme="minorHAnsi"/>
        </w:rPr>
        <w:t>K-Means clustering</w:t>
      </w:r>
      <w:r w:rsidRPr="00A6050C">
        <w:rPr>
          <w:rFonts w:cstheme="minorHAnsi"/>
        </w:rPr>
        <w:t xml:space="preserve"> to group students based on similar characteristics.</w:t>
      </w:r>
    </w:p>
    <w:p w14:paraId="6EF9C14E" w14:textId="06FDB0F0" w:rsidR="00B60F3E" w:rsidRPr="00A6050C" w:rsidRDefault="00B60F3E" w:rsidP="0081652B">
      <w:pPr>
        <w:rPr>
          <w:rFonts w:cstheme="minorHAnsi"/>
          <w:highlight w:val="green"/>
          <w:lang w:val="en-AE"/>
        </w:rPr>
      </w:pPr>
      <w:r w:rsidRPr="00A6050C">
        <w:rPr>
          <w:rFonts w:cstheme="minorHAnsi"/>
          <w:noProof/>
          <w:lang w:val="en-AE"/>
        </w:rPr>
        <w:lastRenderedPageBreak/>
        <w:drawing>
          <wp:inline distT="0" distB="0" distL="0" distR="0" wp14:anchorId="16905BF1" wp14:editId="596CF858">
            <wp:extent cx="5727700" cy="2621915"/>
            <wp:effectExtent l="0" t="0" r="635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A228" w14:textId="5A1EFBF3" w:rsidR="00B60F3E" w:rsidRPr="00A6050C" w:rsidRDefault="00B60F3E" w:rsidP="0081652B">
      <w:pPr>
        <w:rPr>
          <w:rFonts w:cstheme="minorHAnsi"/>
          <w:highlight w:val="green"/>
          <w:lang w:val="en-AE"/>
        </w:rPr>
      </w:pPr>
      <w:r w:rsidRPr="00A6050C">
        <w:rPr>
          <w:rFonts w:cstheme="minorHAnsi"/>
          <w:noProof/>
          <w:lang w:val="en-AE"/>
        </w:rPr>
        <w:drawing>
          <wp:inline distT="0" distB="0" distL="0" distR="0" wp14:anchorId="71B4792F" wp14:editId="58E1EAF8">
            <wp:extent cx="5727700" cy="3173095"/>
            <wp:effectExtent l="0" t="0" r="635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0A57" w14:textId="715BDBBA" w:rsidR="0081652B" w:rsidRPr="00A6050C" w:rsidRDefault="0081652B" w:rsidP="0081652B">
      <w:pPr>
        <w:pStyle w:val="HintText"/>
        <w:rPr>
          <w:rFonts w:eastAsiaTheme="majorEastAsia"/>
          <w:color w:val="001A74" w:themeColor="accent1" w:themeShade="BF"/>
          <w:sz w:val="26"/>
          <w:szCs w:val="26"/>
        </w:rPr>
      </w:pPr>
      <w:r w:rsidRPr="00A6050C">
        <w:rPr>
          <w:rFonts w:eastAsiaTheme="majorEastAsia"/>
          <w:color w:val="001A74" w:themeColor="accent1" w:themeShade="BF"/>
          <w:sz w:val="26"/>
          <w:szCs w:val="26"/>
        </w:rPr>
        <w:t xml:space="preserve">Strategy </w:t>
      </w:r>
      <w:proofErr w:type="gramStart"/>
      <w:r w:rsidRPr="00A6050C">
        <w:rPr>
          <w:rFonts w:eastAsiaTheme="majorEastAsia"/>
          <w:color w:val="001A74" w:themeColor="accent1" w:themeShade="BF"/>
          <w:sz w:val="26"/>
          <w:szCs w:val="26"/>
        </w:rPr>
        <w:t>Formulation</w:t>
      </w:r>
      <w:r w:rsidR="006E2089" w:rsidRPr="00A6050C">
        <w:rPr>
          <w:rFonts w:eastAsiaTheme="majorEastAsia"/>
          <w:color w:val="001A74" w:themeColor="accent1" w:themeShade="BF"/>
          <w:sz w:val="26"/>
          <w:szCs w:val="26"/>
        </w:rPr>
        <w:t>(</w:t>
      </w:r>
      <w:proofErr w:type="gramEnd"/>
      <w:r w:rsidR="006E2089" w:rsidRPr="00A6050C">
        <w:rPr>
          <w:rFonts w:eastAsiaTheme="majorEastAsia"/>
          <w:color w:val="001A74" w:themeColor="accent1" w:themeShade="BF"/>
          <w:sz w:val="26"/>
          <w:szCs w:val="26"/>
        </w:rPr>
        <w:t>2 Points)</w:t>
      </w:r>
    </w:p>
    <w:p w14:paraId="38378B4A" w14:textId="54373ADE" w:rsidR="0081652B" w:rsidRPr="00A6050C" w:rsidRDefault="0081652B" w:rsidP="0081652B">
      <w:pPr>
        <w:rPr>
          <w:rFonts w:cstheme="minorHAnsi"/>
          <w:highlight w:val="green"/>
          <w:lang w:val="en-AE"/>
        </w:rPr>
      </w:pPr>
      <w:r w:rsidRPr="00A6050C">
        <w:rPr>
          <w:rFonts w:cstheme="minorHAnsi"/>
          <w:highlight w:val="green"/>
          <w:lang w:val="en-AE"/>
        </w:rPr>
        <w:t>Based on the clustered data, analyse each cluster  and specify the strategy for each cluster.</w:t>
      </w:r>
    </w:p>
    <w:p w14:paraId="65DA38E1" w14:textId="68EE68D1" w:rsidR="00A6050C" w:rsidRPr="00A6050C" w:rsidRDefault="00A6050C" w:rsidP="0081652B">
      <w:pPr>
        <w:rPr>
          <w:rFonts w:cstheme="minorHAnsi"/>
          <w:highlight w:val="green"/>
          <w:lang w:val="en-AE"/>
        </w:rPr>
      </w:pPr>
    </w:p>
    <w:p w14:paraId="050A3D69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Based on the clusters formed, we analyzed student groups and proposed strategies.</w:t>
      </w:r>
    </w:p>
    <w:p w14:paraId="74E2873C" w14:textId="77777777" w:rsidR="00A6050C" w:rsidRPr="00A6050C" w:rsidRDefault="00A6050C" w:rsidP="00A6050C">
      <w:pPr>
        <w:pStyle w:val="Heading3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Cluster 1 – High Performing Students</w:t>
      </w:r>
    </w:p>
    <w:p w14:paraId="316AFB70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Characteristics:</w:t>
      </w:r>
    </w:p>
    <w:p w14:paraId="703CCE3A" w14:textId="77777777" w:rsidR="00A6050C" w:rsidRPr="00A6050C" w:rsidRDefault="00A6050C" w:rsidP="00A6050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High study hours</w:t>
      </w:r>
    </w:p>
    <w:p w14:paraId="67C07F67" w14:textId="77777777" w:rsidR="00A6050C" w:rsidRPr="00A6050C" w:rsidRDefault="00A6050C" w:rsidP="00A6050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High attendance</w:t>
      </w:r>
    </w:p>
    <w:p w14:paraId="5EE487D4" w14:textId="77777777" w:rsidR="00A6050C" w:rsidRPr="00A6050C" w:rsidRDefault="00A6050C" w:rsidP="00A6050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Good previous scores</w:t>
      </w:r>
    </w:p>
    <w:p w14:paraId="003BC210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lastRenderedPageBreak/>
        <w:t>Strategy:</w:t>
      </w:r>
    </w:p>
    <w:p w14:paraId="35503382" w14:textId="15A9C52B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Encourage advanced learning and provide challenging academic tasks.</w:t>
      </w:r>
    </w:p>
    <w:p w14:paraId="60D4E4BD" w14:textId="77777777" w:rsidR="00A6050C" w:rsidRPr="00A6050C" w:rsidRDefault="00A6050C" w:rsidP="00A6050C">
      <w:pPr>
        <w:pStyle w:val="Heading3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Cluster 2 – Average Students</w:t>
      </w:r>
    </w:p>
    <w:p w14:paraId="625802E5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Characteristics:</w:t>
      </w:r>
    </w:p>
    <w:p w14:paraId="6573FC08" w14:textId="77777777" w:rsidR="00A6050C" w:rsidRPr="00A6050C" w:rsidRDefault="00A6050C" w:rsidP="00A6050C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Moderate study hours</w:t>
      </w:r>
    </w:p>
    <w:p w14:paraId="2D98ADE0" w14:textId="77777777" w:rsidR="00A6050C" w:rsidRPr="00A6050C" w:rsidRDefault="00A6050C" w:rsidP="00A6050C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Average attendance</w:t>
      </w:r>
    </w:p>
    <w:p w14:paraId="55534496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Strategy:</w:t>
      </w:r>
    </w:p>
    <w:p w14:paraId="6CFAC882" w14:textId="1AEE2C42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Provide additional tutoring and academic support.</w:t>
      </w:r>
    </w:p>
    <w:p w14:paraId="6BEB19D6" w14:textId="77777777" w:rsidR="00A6050C" w:rsidRPr="00A6050C" w:rsidRDefault="00A6050C" w:rsidP="00A6050C">
      <w:pPr>
        <w:pStyle w:val="Heading3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Cluster 3 – Low Performing Students</w:t>
      </w:r>
    </w:p>
    <w:p w14:paraId="354B1543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Characteristics:</w:t>
      </w:r>
    </w:p>
    <w:p w14:paraId="1C7B822F" w14:textId="77777777" w:rsidR="00A6050C" w:rsidRPr="00A6050C" w:rsidRDefault="00A6050C" w:rsidP="00A6050C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Low study hours</w:t>
      </w:r>
    </w:p>
    <w:p w14:paraId="493E0C8E" w14:textId="77777777" w:rsidR="00A6050C" w:rsidRPr="00A6050C" w:rsidRDefault="00A6050C" w:rsidP="00A6050C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Poor attendance</w:t>
      </w:r>
    </w:p>
    <w:p w14:paraId="6C74885D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Strategy:</w:t>
      </w:r>
    </w:p>
    <w:p w14:paraId="4DA03D63" w14:textId="77777777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>Provide mentoring programs, academic counseling, and motivational sessions.</w:t>
      </w:r>
    </w:p>
    <w:p w14:paraId="54CD9455" w14:textId="48388C4C" w:rsidR="00A6050C" w:rsidRPr="00A6050C" w:rsidRDefault="00A6050C" w:rsidP="00A6050C">
      <w:pPr>
        <w:pStyle w:val="NormalWeb"/>
        <w:rPr>
          <w:rFonts w:asciiTheme="minorHAnsi" w:hAnsiTheme="minorHAnsi" w:cstheme="minorHAnsi"/>
        </w:rPr>
      </w:pPr>
      <w:r w:rsidRPr="00A6050C">
        <w:rPr>
          <w:rFonts w:asciiTheme="minorHAnsi" w:hAnsiTheme="minorHAnsi" w:cstheme="minorHAnsi"/>
        </w:rPr>
        <w:t xml:space="preserve">This clustering analysis helps educational institutions </w:t>
      </w:r>
      <w:r w:rsidRPr="00A6050C">
        <w:rPr>
          <w:rStyle w:val="Strong"/>
          <w:rFonts w:asciiTheme="minorHAnsi" w:eastAsiaTheme="minorEastAsia" w:hAnsiTheme="minorHAnsi" w:cstheme="minorHAnsi"/>
        </w:rPr>
        <w:t>identify student groups and apply targeted improvement strategies</w:t>
      </w:r>
      <w:r w:rsidRPr="00A6050C">
        <w:rPr>
          <w:rFonts w:asciiTheme="minorHAnsi" w:hAnsiTheme="minorHAnsi" w:cstheme="minorHAnsi"/>
        </w:rPr>
        <w:t>.</w:t>
      </w:r>
    </w:p>
    <w:p w14:paraId="1D380813" w14:textId="77777777" w:rsidR="00A6050C" w:rsidRPr="00A6050C" w:rsidRDefault="00A6050C" w:rsidP="0081652B">
      <w:pPr>
        <w:rPr>
          <w:rFonts w:cstheme="minorHAnsi"/>
          <w:highlight w:val="green"/>
          <w:lang w:val="en-AE"/>
        </w:rPr>
      </w:pPr>
    </w:p>
    <w:p w14:paraId="45E76E00" w14:textId="77777777" w:rsidR="0081652B" w:rsidRPr="00A6050C" w:rsidRDefault="0081652B" w:rsidP="0081652B">
      <w:pPr>
        <w:rPr>
          <w:rFonts w:cstheme="minorHAnsi"/>
          <w:highlight w:val="green"/>
          <w:lang w:val="en-AE"/>
        </w:rPr>
      </w:pPr>
    </w:p>
    <w:p w14:paraId="4BE60E14" w14:textId="10356274" w:rsidR="000979E7" w:rsidRPr="00A6050C" w:rsidRDefault="00F869C7" w:rsidP="00356C86">
      <w:pPr>
        <w:rPr>
          <w:rFonts w:cstheme="minorHAnsi"/>
          <w:color w:val="EE0000"/>
        </w:rPr>
      </w:pPr>
      <w:r w:rsidRPr="00A6050C">
        <w:rPr>
          <w:rStyle w:val="Emphasis"/>
          <w:rFonts w:cstheme="minorHAnsi"/>
          <w:color w:val="EE0000"/>
          <w:lang w:val="en-AE"/>
        </w:rPr>
        <w:t xml:space="preserve">Note: </w:t>
      </w:r>
      <w:r w:rsidRPr="00A6050C">
        <w:rPr>
          <w:rFonts w:cstheme="minorHAnsi"/>
          <w:color w:val="EE0000"/>
        </w:rPr>
        <w:t>Students are encouraged to apply models beyond those covered in the lecture slides to earn additional points.</w:t>
      </w:r>
    </w:p>
    <w:p w14:paraId="1CD0507A" w14:textId="77777777" w:rsidR="00F869C7" w:rsidRPr="00A6050C" w:rsidRDefault="00F869C7" w:rsidP="00356C86">
      <w:pPr>
        <w:rPr>
          <w:rStyle w:val="Emphasis"/>
          <w:rFonts w:cstheme="minorHAnsi"/>
          <w:lang w:val="en-AE"/>
        </w:rPr>
      </w:pPr>
    </w:p>
    <w:p w14:paraId="0138F482" w14:textId="3672261D" w:rsidR="00AE6898" w:rsidRPr="00A6050C" w:rsidRDefault="00222206" w:rsidP="002C25E3">
      <w:pPr>
        <w:rPr>
          <w:rFonts w:cstheme="minorHAnsi"/>
          <w:color w:val="262626" w:themeColor="text1" w:themeTint="D9"/>
        </w:rPr>
      </w:pPr>
      <w:r w:rsidRPr="00A6050C">
        <w:rPr>
          <w:rStyle w:val="Emphasis"/>
          <w:rFonts w:cstheme="minorHAnsi"/>
        </w:rPr>
        <w:t>End of Documentation.</w:t>
      </w:r>
    </w:p>
    <w:sectPr w:rsidR="00AE6898" w:rsidRPr="00A6050C" w:rsidSect="006B1758">
      <w:headerReference w:type="default" r:id="rId42"/>
      <w:footerReference w:type="default" r:id="rId43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BC86D" w14:textId="77777777" w:rsidR="00B054C1" w:rsidRDefault="00B054C1" w:rsidP="00244E19">
      <w:r>
        <w:separator/>
      </w:r>
    </w:p>
  </w:endnote>
  <w:endnote w:type="continuationSeparator" w:id="0">
    <w:p w14:paraId="1BDAAE1F" w14:textId="77777777" w:rsidR="00B054C1" w:rsidRDefault="00B054C1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Microsoft GothicNeo">
    <w:altName w:val="Malgun Gothic"/>
    <w:panose1 w:val="020B0500000101010101"/>
    <w:charset w:val="81"/>
    <w:family w:val="swiss"/>
    <w:pitch w:val="variable"/>
    <w:sig w:usb0="800002BF" w:usb1="29D7A47B" w:usb2="00000010" w:usb3="00000000" w:csb0="0029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99AED" w14:textId="54D4B8B6" w:rsidR="00A6050C" w:rsidRPr="009D4E4B" w:rsidRDefault="00A6050C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="00107DD6" w:rsidRPr="00107DD6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A3652" w14:textId="77777777" w:rsidR="00B054C1" w:rsidRDefault="00B054C1" w:rsidP="00244E19">
      <w:r>
        <w:separator/>
      </w:r>
    </w:p>
  </w:footnote>
  <w:footnote w:type="continuationSeparator" w:id="0">
    <w:p w14:paraId="2C00BA19" w14:textId="77777777" w:rsidR="00B054C1" w:rsidRDefault="00B054C1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0CE4" w14:textId="77777777" w:rsidR="00A6050C" w:rsidRDefault="00A6050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800A3"/>
    <w:multiLevelType w:val="multilevel"/>
    <w:tmpl w:val="397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355"/>
    <w:multiLevelType w:val="multilevel"/>
    <w:tmpl w:val="59DC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C5C44"/>
    <w:multiLevelType w:val="multilevel"/>
    <w:tmpl w:val="DAE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24480"/>
    <w:multiLevelType w:val="multilevel"/>
    <w:tmpl w:val="2E4E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F5BEA"/>
    <w:multiLevelType w:val="multilevel"/>
    <w:tmpl w:val="BD34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F5212"/>
    <w:multiLevelType w:val="multilevel"/>
    <w:tmpl w:val="807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A0088"/>
    <w:multiLevelType w:val="multilevel"/>
    <w:tmpl w:val="0FA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C0F0C"/>
    <w:multiLevelType w:val="multilevel"/>
    <w:tmpl w:val="08E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40A9D"/>
    <w:multiLevelType w:val="multilevel"/>
    <w:tmpl w:val="A1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357EE"/>
    <w:multiLevelType w:val="multilevel"/>
    <w:tmpl w:val="2E4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8300C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673AF"/>
    <w:multiLevelType w:val="multilevel"/>
    <w:tmpl w:val="A5D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D6DFC"/>
    <w:multiLevelType w:val="multilevel"/>
    <w:tmpl w:val="46B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D0497"/>
    <w:multiLevelType w:val="multilevel"/>
    <w:tmpl w:val="6F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7595B"/>
    <w:multiLevelType w:val="multilevel"/>
    <w:tmpl w:val="A77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B1ED5"/>
    <w:multiLevelType w:val="multilevel"/>
    <w:tmpl w:val="ED9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C2113"/>
    <w:multiLevelType w:val="multilevel"/>
    <w:tmpl w:val="216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D6956"/>
    <w:multiLevelType w:val="multilevel"/>
    <w:tmpl w:val="C8D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561E4"/>
    <w:multiLevelType w:val="multilevel"/>
    <w:tmpl w:val="5F9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D6ED7"/>
    <w:multiLevelType w:val="multilevel"/>
    <w:tmpl w:val="F3E0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72358"/>
    <w:multiLevelType w:val="multilevel"/>
    <w:tmpl w:val="23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C1F01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B73AC"/>
    <w:multiLevelType w:val="multilevel"/>
    <w:tmpl w:val="DE0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B1A4A"/>
    <w:multiLevelType w:val="multilevel"/>
    <w:tmpl w:val="882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317AB"/>
    <w:multiLevelType w:val="multilevel"/>
    <w:tmpl w:val="63F0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6310331">
    <w:abstractNumId w:val="28"/>
  </w:num>
  <w:num w:numId="2" w16cid:durableId="435635235">
    <w:abstractNumId w:val="0"/>
  </w:num>
  <w:num w:numId="3" w16cid:durableId="1654790737">
    <w:abstractNumId w:val="9"/>
  </w:num>
  <w:num w:numId="4" w16cid:durableId="1484351422">
    <w:abstractNumId w:val="16"/>
  </w:num>
  <w:num w:numId="5" w16cid:durableId="485898370">
    <w:abstractNumId w:val="20"/>
  </w:num>
  <w:num w:numId="6" w16cid:durableId="2064450286">
    <w:abstractNumId w:val="23"/>
  </w:num>
  <w:num w:numId="7" w16cid:durableId="30693656">
    <w:abstractNumId w:val="21"/>
  </w:num>
  <w:num w:numId="8" w16cid:durableId="1287811223">
    <w:abstractNumId w:val="24"/>
  </w:num>
  <w:num w:numId="9" w16cid:durableId="1754815082">
    <w:abstractNumId w:val="12"/>
  </w:num>
  <w:num w:numId="10" w16cid:durableId="84498145">
    <w:abstractNumId w:val="15"/>
  </w:num>
  <w:num w:numId="11" w16cid:durableId="1780493346">
    <w:abstractNumId w:val="1"/>
  </w:num>
  <w:num w:numId="12" w16cid:durableId="118645184">
    <w:abstractNumId w:val="26"/>
  </w:num>
  <w:num w:numId="13" w16cid:durableId="1103652126">
    <w:abstractNumId w:val="10"/>
  </w:num>
  <w:num w:numId="14" w16cid:durableId="793905932">
    <w:abstractNumId w:val="18"/>
  </w:num>
  <w:num w:numId="15" w16cid:durableId="1406104990">
    <w:abstractNumId w:val="7"/>
  </w:num>
  <w:num w:numId="16" w16cid:durableId="1121268945">
    <w:abstractNumId w:val="5"/>
  </w:num>
  <w:num w:numId="17" w16cid:durableId="977219645">
    <w:abstractNumId w:val="25"/>
  </w:num>
  <w:num w:numId="18" w16cid:durableId="1743600902">
    <w:abstractNumId w:val="22"/>
  </w:num>
  <w:num w:numId="19" w16cid:durableId="723063641">
    <w:abstractNumId w:val="17"/>
  </w:num>
  <w:num w:numId="20" w16cid:durableId="2098288940">
    <w:abstractNumId w:val="3"/>
  </w:num>
  <w:num w:numId="21" w16cid:durableId="2121296451">
    <w:abstractNumId w:val="11"/>
  </w:num>
  <w:num w:numId="22" w16cid:durableId="1373917166">
    <w:abstractNumId w:val="4"/>
  </w:num>
  <w:num w:numId="23" w16cid:durableId="893200269">
    <w:abstractNumId w:val="19"/>
  </w:num>
  <w:num w:numId="24" w16cid:durableId="690184744">
    <w:abstractNumId w:val="27"/>
  </w:num>
  <w:num w:numId="25" w16cid:durableId="804931685">
    <w:abstractNumId w:val="2"/>
  </w:num>
  <w:num w:numId="26" w16cid:durableId="1636137446">
    <w:abstractNumId w:val="8"/>
  </w:num>
  <w:num w:numId="27" w16cid:durableId="821655683">
    <w:abstractNumId w:val="6"/>
  </w:num>
  <w:num w:numId="28" w16cid:durableId="1810049937">
    <w:abstractNumId w:val="13"/>
  </w:num>
  <w:num w:numId="29" w16cid:durableId="19203605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oNotDisplayPageBoundaries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G0MDAzsjS2MDYytjRV0lEKTi0uzszPAykwqgUATUda2iwAAAA="/>
  </w:docVars>
  <w:rsids>
    <w:rsidRoot w:val="000C6A89"/>
    <w:rsid w:val="000772DC"/>
    <w:rsid w:val="000979E7"/>
    <w:rsid w:val="000A7215"/>
    <w:rsid w:val="000B7478"/>
    <w:rsid w:val="000C6A89"/>
    <w:rsid w:val="000E05B7"/>
    <w:rsid w:val="00107DD6"/>
    <w:rsid w:val="0012780F"/>
    <w:rsid w:val="00152ECB"/>
    <w:rsid w:val="00170ED7"/>
    <w:rsid w:val="001733A4"/>
    <w:rsid w:val="0017662E"/>
    <w:rsid w:val="001C2F5C"/>
    <w:rsid w:val="001C408E"/>
    <w:rsid w:val="001E37A9"/>
    <w:rsid w:val="001E6C10"/>
    <w:rsid w:val="00200D6A"/>
    <w:rsid w:val="00213997"/>
    <w:rsid w:val="00222206"/>
    <w:rsid w:val="00225029"/>
    <w:rsid w:val="00232FB5"/>
    <w:rsid w:val="00244E19"/>
    <w:rsid w:val="00245235"/>
    <w:rsid w:val="00292B47"/>
    <w:rsid w:val="00292E9E"/>
    <w:rsid w:val="002B1C6F"/>
    <w:rsid w:val="002B5A76"/>
    <w:rsid w:val="002C25E3"/>
    <w:rsid w:val="002D6008"/>
    <w:rsid w:val="00300F6C"/>
    <w:rsid w:val="003034C7"/>
    <w:rsid w:val="003045BD"/>
    <w:rsid w:val="003061B8"/>
    <w:rsid w:val="00311A04"/>
    <w:rsid w:val="00312EB3"/>
    <w:rsid w:val="00315F3D"/>
    <w:rsid w:val="00316200"/>
    <w:rsid w:val="00330BEE"/>
    <w:rsid w:val="00345846"/>
    <w:rsid w:val="00355590"/>
    <w:rsid w:val="00356C86"/>
    <w:rsid w:val="003602EB"/>
    <w:rsid w:val="00361EAD"/>
    <w:rsid w:val="00377F26"/>
    <w:rsid w:val="00380750"/>
    <w:rsid w:val="003840D1"/>
    <w:rsid w:val="003B479A"/>
    <w:rsid w:val="00406F08"/>
    <w:rsid w:val="00423F07"/>
    <w:rsid w:val="00425A35"/>
    <w:rsid w:val="004417BB"/>
    <w:rsid w:val="0044721A"/>
    <w:rsid w:val="00451D0D"/>
    <w:rsid w:val="00457EF8"/>
    <w:rsid w:val="004778FE"/>
    <w:rsid w:val="004813C4"/>
    <w:rsid w:val="004B1F79"/>
    <w:rsid w:val="004E4946"/>
    <w:rsid w:val="004F7402"/>
    <w:rsid w:val="00557ECB"/>
    <w:rsid w:val="005705ED"/>
    <w:rsid w:val="005757BB"/>
    <w:rsid w:val="005D5E05"/>
    <w:rsid w:val="005E7713"/>
    <w:rsid w:val="005E7ABB"/>
    <w:rsid w:val="0060725D"/>
    <w:rsid w:val="0063242A"/>
    <w:rsid w:val="00645B27"/>
    <w:rsid w:val="00652875"/>
    <w:rsid w:val="00670FD7"/>
    <w:rsid w:val="00672386"/>
    <w:rsid w:val="00685168"/>
    <w:rsid w:val="006B1758"/>
    <w:rsid w:val="006D35D2"/>
    <w:rsid w:val="006D7C9D"/>
    <w:rsid w:val="006E2089"/>
    <w:rsid w:val="0075499B"/>
    <w:rsid w:val="00761750"/>
    <w:rsid w:val="00776036"/>
    <w:rsid w:val="0079041A"/>
    <w:rsid w:val="007917DE"/>
    <w:rsid w:val="007B3CD0"/>
    <w:rsid w:val="007C30E4"/>
    <w:rsid w:val="007F13CE"/>
    <w:rsid w:val="0081652B"/>
    <w:rsid w:val="00832703"/>
    <w:rsid w:val="00834491"/>
    <w:rsid w:val="008623AB"/>
    <w:rsid w:val="0088626E"/>
    <w:rsid w:val="00887D75"/>
    <w:rsid w:val="00895E1F"/>
    <w:rsid w:val="008D3769"/>
    <w:rsid w:val="008D5BE0"/>
    <w:rsid w:val="008F5042"/>
    <w:rsid w:val="00912E1E"/>
    <w:rsid w:val="009324B0"/>
    <w:rsid w:val="009337EE"/>
    <w:rsid w:val="009407AF"/>
    <w:rsid w:val="009936E3"/>
    <w:rsid w:val="009A2BD1"/>
    <w:rsid w:val="009A69F1"/>
    <w:rsid w:val="009B015E"/>
    <w:rsid w:val="009C4F41"/>
    <w:rsid w:val="009D4E4B"/>
    <w:rsid w:val="00A00BC1"/>
    <w:rsid w:val="00A12254"/>
    <w:rsid w:val="00A3745B"/>
    <w:rsid w:val="00A6050C"/>
    <w:rsid w:val="00A62DD7"/>
    <w:rsid w:val="00AB3499"/>
    <w:rsid w:val="00AB53AF"/>
    <w:rsid w:val="00AC0919"/>
    <w:rsid w:val="00AD6D4D"/>
    <w:rsid w:val="00AE6898"/>
    <w:rsid w:val="00B054C1"/>
    <w:rsid w:val="00B44F8F"/>
    <w:rsid w:val="00B51872"/>
    <w:rsid w:val="00B54816"/>
    <w:rsid w:val="00B60F3E"/>
    <w:rsid w:val="00B77F9C"/>
    <w:rsid w:val="00B86ED0"/>
    <w:rsid w:val="00BA09F2"/>
    <w:rsid w:val="00BA6A6F"/>
    <w:rsid w:val="00BE3FE5"/>
    <w:rsid w:val="00BF3E6C"/>
    <w:rsid w:val="00C24A70"/>
    <w:rsid w:val="00C33467"/>
    <w:rsid w:val="00C611CD"/>
    <w:rsid w:val="00CC4CD7"/>
    <w:rsid w:val="00CE473B"/>
    <w:rsid w:val="00CE4F12"/>
    <w:rsid w:val="00D438AA"/>
    <w:rsid w:val="00D54811"/>
    <w:rsid w:val="00D67BAF"/>
    <w:rsid w:val="00D852D6"/>
    <w:rsid w:val="00DA35F4"/>
    <w:rsid w:val="00DA7EFB"/>
    <w:rsid w:val="00DB287A"/>
    <w:rsid w:val="00DC72C3"/>
    <w:rsid w:val="00DD3D69"/>
    <w:rsid w:val="00DF4214"/>
    <w:rsid w:val="00E0243F"/>
    <w:rsid w:val="00E54AA2"/>
    <w:rsid w:val="00E64440"/>
    <w:rsid w:val="00E705C1"/>
    <w:rsid w:val="00E74F78"/>
    <w:rsid w:val="00E75681"/>
    <w:rsid w:val="00E908BD"/>
    <w:rsid w:val="00EC2E29"/>
    <w:rsid w:val="00ED0DED"/>
    <w:rsid w:val="00ED2501"/>
    <w:rsid w:val="00F068E9"/>
    <w:rsid w:val="00F10A5A"/>
    <w:rsid w:val="00F21828"/>
    <w:rsid w:val="00F2334C"/>
    <w:rsid w:val="00F24DA4"/>
    <w:rsid w:val="00F56632"/>
    <w:rsid w:val="00F67FA3"/>
    <w:rsid w:val="00F75F9B"/>
    <w:rsid w:val="00F76D80"/>
    <w:rsid w:val="00F869C7"/>
    <w:rsid w:val="00FC24AA"/>
    <w:rsid w:val="00FD64A4"/>
    <w:rsid w:val="00FD6E19"/>
    <w:rsid w:val="00FD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BD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F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32FB5"/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232F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E473B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t">
    <w:name w:val="ͼt"/>
    <w:basedOn w:val="DefaultParagraphFont"/>
    <w:rsid w:val="00CE473B"/>
  </w:style>
  <w:style w:type="character" w:customStyle="1" w:styleId="n">
    <w:name w:val="ͼn"/>
    <w:basedOn w:val="DefaultParagraphFont"/>
    <w:rsid w:val="00CE473B"/>
  </w:style>
  <w:style w:type="character" w:customStyle="1" w:styleId="q">
    <w:name w:val="ͼq"/>
    <w:basedOn w:val="DefaultParagraphFont"/>
    <w:rsid w:val="00CE473B"/>
  </w:style>
  <w:style w:type="character" w:customStyle="1" w:styleId="r">
    <w:name w:val="ͼr"/>
    <w:basedOn w:val="DefaultParagraphFont"/>
    <w:rsid w:val="00A6050C"/>
  </w:style>
  <w:style w:type="character" w:customStyle="1" w:styleId="mord">
    <w:name w:val="mord"/>
    <w:basedOn w:val="DefaultParagraphFont"/>
    <w:rsid w:val="00225029"/>
  </w:style>
  <w:style w:type="character" w:customStyle="1" w:styleId="mrel">
    <w:name w:val="mrel"/>
    <w:basedOn w:val="DefaultParagraphFont"/>
    <w:rsid w:val="00225029"/>
  </w:style>
  <w:style w:type="character" w:customStyle="1" w:styleId="mbin">
    <w:name w:val="mbin"/>
    <w:basedOn w:val="DefaultParagraphFont"/>
    <w:rsid w:val="00225029"/>
  </w:style>
  <w:style w:type="character" w:customStyle="1" w:styleId="katex-mathml">
    <w:name w:val="katex-mathml"/>
    <w:basedOn w:val="DefaultParagraphFont"/>
    <w:rsid w:val="00225029"/>
  </w:style>
  <w:style w:type="character" w:customStyle="1" w:styleId="mopen">
    <w:name w:val="mopen"/>
    <w:basedOn w:val="DefaultParagraphFont"/>
    <w:rsid w:val="00225029"/>
  </w:style>
  <w:style w:type="character" w:customStyle="1" w:styleId="mclose">
    <w:name w:val="mclose"/>
    <w:basedOn w:val="DefaultParagraphFont"/>
    <w:rsid w:val="00225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0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9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5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9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2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9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38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0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0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2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16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7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6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6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9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9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2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5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39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6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7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7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3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2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2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9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6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16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4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8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66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8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4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13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9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eader" Target="head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customXml" Target="ink/ink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svg"/><Relationship Id="rId1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13:26.585"/>
    </inkml:context>
    <inkml:brush xml:id="br0">
      <inkml:brushProperty name="width" value="0.1" units="cm"/>
      <inkml:brushProperty name="height" value="0.6" units="cm"/>
      <inkml:brushProperty name="color" value="#004F8B"/>
      <inkml:brushProperty name="inkEffects" value="pencil"/>
    </inkml:brush>
  </inkml:definitions>
  <inkml:trace contextRef="#ctx0" brushRef="#br0">203 96 16383,'-14'0'0,"-1"0"0,-3 0 0,5 0 0,-6 6 0,3 4 0,-5 10 0,-1 7 0,4 3 0,-6 21 0,13-23 0,0 10 0,11-29 0,0-2 0,0-4 0,0 0 0,0 0 0,4-1 0,-1-1 0,11-1 0,12 2 0,14 2 0,12 2 0,2 1 0,-1-1 0,-3-1 0,-3-1 0,-4 1 0,-6 0 0,-8 0 0,-7 0 0,-8 1 0,-4 2 0,-1 6 0,-1 12 0,3 12 0,1 11 0,-2 8 0,-4 2 0,-4 1 0,-2-2 0,-2-7 0,-1-10 0,-2-15 0,-1-11 0,1-7 0,1-6 0,-1-4 0,-1-4 0,-2-9 0,-3-13 0,-5-18 0,-5-16 0,-2-20 0,11 32 0,1-2 0,1-3 0,0-2 0,3-2 0,0 0 0,2 4 0,0 1 0,1-35 0,2 26 0,2 27 0,0 19 0,0 10 0,0 3 0,0 0 0,0 1 0,15 9 0,13 9 0,25 15 0,18 11 0,8 6 0,3 3 0,-8-1 0,-12-7 0,-16-7 0,-15-10 0,-13-6 0,-6-2 0,0 3 0,2 5 0,1-2 0,1-1 0,-4-3 0,-8-11 0,-2 0 0,-4-8 0</inkml:trace>
  <inkml:trace contextRef="#ctx0" brushRef="#br0" timeOffset="1220">353 602 16383,'59'-61'0,"-1"9"0,-5 20 0,-1 7 0,-3 6 0,-2 2 0,16 4 0,-25 5 0,10 4 0,-37 4 0,-1 0 0,-7 0 0,1 0 0,2-2 0,8-4 0,13-7 0,14-8 0,29-11 0,-24 11 0,5 0 0,-33 17 0,-11 2 0,-1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5:33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504 519 24575,'21'-10'0,"41"-15"0,107-26 0,74-2 0,-36 16-255,2 8-1,1 10 1,324 11-1,-432 17 256,-72-4 0,-30-5 0,1 0 0,-1 0 0,0 0 0,0 0 0,0 0 0,0 0 0,1 0 0,-1 0 0,0 0 0,0 0 0,0 0 0,1 0 0,-1 0 0,0 0 0,0 0 0,0 1 0,0-1 0,1 0 0,-1 0 0,0 0 0,0 0 0,0 0 0,0 0 0,0 0 0,1 0 0,-1 1 0,0-1 0,0 0 0,0 0 0,0 0 0,0 0 0,0 0 0,0 1 0,1-1 0,-1 0 0,0 0 0,0 0 0,0 1 0,0-1 0,0 0 0,0 0 0,0 0 0,0 0 0,0 1 0,0-1 0,0 0 0,0 0 0,0 0 0,0 1 0,0-1 0,-1 0 0,-4 2 0,-1 0 0,0 0 0,0-1 0,0 0 0,0 0 0,-9-1 0,-129 6 0,-78-5-297,-676-10-1209,380 3 1528,461 6-39,-236-7 782,272 6-715,1 0 0,-30-7 0,48 7-50,1 1 0,-1-1 0,1 1 0,-1-1 0,0 0 0,1 1 0,-1-1 0,1 0 0,-1 0 0,-1-2 0,2 2 0,1 1 0,0-1 0,-1 1 0,1 0 0,0-1 0,0 1 0,0-1 0,-1 1 0,1-1 0,0 1 0,0-1 0,0 1 0,0-1 0,0 1 0,0-1 0,0 1 0,0-1 0,0 1 0,0-1 0,0 1 0,0-1 0,1 1 0,-1-1 0,0 1 0,0 0 0,0-1 0,1 1 0,-1-1 0,1 0 0,4-4 0,0 0 0,1 0 0,0 0 0,0 1 0,1 0 0,-1 0 0,1 1 0,9-4 0,129-49 0,-3 13-229,1 5-1,2 7 1,2 7-1,173-8 1,-161 32 463,-140 1-29,-1 1 0,1 1 0,0 1 0,-1 0-1,32 13 1,-46-16-186,0 1-1,0 0 0,0 0 1,0 0-1,0 1 0,0-1 0,-1 1 1,1 0-1,-1 0 0,0 0 1,0 1-1,0-1 0,0 1 1,-1-1-1,1 1 0,3 8 1,-5-8-19,0 0 1,-1 0-1,1 1 0,-1-1 1,1 1-1,-1-1 1,-1 0-1,1 1 0,-1-1 1,1 0-1,-1 1 1,0-1-1,-1 0 1,1 0-1,-1 0 0,0 0 1,-3 5-1,-4 6 1,-1 0 0,0-1 0,-1 0-1,-1-1 1,0-1 0,-18 16 0,-10 4-1,-44 27-1,3-10 1,-1-2 0,-2-5 0,-2-3 0,-2-4 0,-104 27 0,98-42-1154,29-11-4618</inkml:trace>
</inkml:ink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a240f8448438de92d06c967fd2550a09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3bc964f977d638caff3cc9b6763f73c3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customXml/itemProps2.xml><?xml version="1.0" encoding="utf-8"?>
<ds:datastoreItem xmlns:ds="http://schemas.openxmlformats.org/officeDocument/2006/customXml" ds:itemID="{3B6132E8-8F98-4FCA-8043-F1FB41E17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C:\Users\ssiddartha\AppData\Local\Temp\8d267afe-c5ad-406f-9b43-7886a5c89796_HCT Letterhead (2).zip.796\HCT Letterhead\Word Templates\RegistrarOffice_Letterhead.dotx</Template>
  <TotalTime>1</TotalTime>
  <Pages>24</Pages>
  <Words>2417</Words>
  <Characters>14096</Characters>
  <Application>Microsoft Office Word</Application>
  <DocSecurity>0</DocSecurity>
  <Lines>391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shaikhaalzaabi</dc:creator>
  <cp:keywords/>
  <dc:description/>
  <cp:lastModifiedBy>Shaikha Ahmed Ebrahim Bin Humaidan Alzaabi(H00494585)</cp:lastModifiedBy>
  <cp:revision>2</cp:revision>
  <dcterms:created xsi:type="dcterms:W3CDTF">2026-04-28T17:43:00Z</dcterms:created>
  <dcterms:modified xsi:type="dcterms:W3CDTF">2026-04-28T17:43:00Z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